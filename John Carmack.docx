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86496" w14:textId="6BDF703E" w:rsidR="00D077E9" w:rsidRDefault="00964266" w:rsidP="00D70D02">
      <w:r>
        <w:rPr>
          <w:noProof/>
        </w:rPr>
        <w:drawing>
          <wp:anchor distT="0" distB="0" distL="114300" distR="114300" simplePos="0" relativeHeight="251658240" behindDoc="1" locked="0" layoutInCell="1" allowOverlap="1" wp14:anchorId="05DC95B6" wp14:editId="5684C7B6">
            <wp:simplePos x="0" y="0"/>
            <wp:positionH relativeFrom="page">
              <wp:posOffset>-2085367</wp:posOffset>
            </wp:positionH>
            <wp:positionV relativeFrom="page">
              <wp:posOffset>-37465</wp:posOffset>
            </wp:positionV>
            <wp:extent cx="12534830" cy="6709893"/>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a:extLst>
                        <a:ext uri="{28A0092B-C50C-407E-A947-70E740481C1C}">
                          <a14:useLocalDpi xmlns:a14="http://schemas.microsoft.com/office/drawing/2010/main" val="0"/>
                        </a:ext>
                      </a:extLst>
                    </a:blip>
                    <a:stretch>
                      <a:fillRect/>
                    </a:stretch>
                  </pic:blipFill>
                  <pic:spPr>
                    <a:xfrm>
                      <a:off x="0" y="0"/>
                      <a:ext cx="12534830" cy="6709893"/>
                    </a:xfrm>
                    <a:prstGeom prst="rect">
                      <a:avLst/>
                    </a:prstGeom>
                  </pic:spPr>
                </pic:pic>
              </a:graphicData>
            </a:graphic>
            <wp14:sizeRelH relativeFrom="margin">
              <wp14:pctWidth>0</wp14:pctWidth>
            </wp14:sizeRelH>
            <wp14:sizeRelV relativeFrom="margin">
              <wp14:pctHeight>0</wp14:pctHeight>
            </wp14:sizeRelV>
          </wp:anchor>
        </w:drawing>
      </w:r>
      <w:r w:rsidR="00E14B61">
        <w:rPr>
          <w:noProof/>
        </w:rPr>
        <mc:AlternateContent>
          <mc:Choice Requires="wps">
            <w:drawing>
              <wp:anchor distT="0" distB="0" distL="114300" distR="114300" simplePos="0" relativeHeight="251660288" behindDoc="1" locked="0" layoutInCell="1" allowOverlap="1" wp14:anchorId="58EEF245" wp14:editId="32729000">
                <wp:simplePos x="0" y="0"/>
                <wp:positionH relativeFrom="column">
                  <wp:posOffset>-203486</wp:posOffset>
                </wp:positionH>
                <wp:positionV relativeFrom="page">
                  <wp:posOffset>901521</wp:posOffset>
                </wp:positionV>
                <wp:extent cx="3618963" cy="8267700"/>
                <wp:effectExtent l="0" t="0" r="63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618963"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0564E" id="Rectangle 3" o:spid="_x0000_s1026" alt="white rectangle for text on cover" style="position:absolute;margin-left:-16pt;margin-top:71pt;width:284.9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4EA800A" w14:textId="77777777" w:rsidTr="00D077E9">
        <w:trPr>
          <w:trHeight w:val="1894"/>
        </w:trPr>
        <w:tc>
          <w:tcPr>
            <w:tcW w:w="5580" w:type="dxa"/>
            <w:tcBorders>
              <w:top w:val="nil"/>
              <w:left w:val="nil"/>
              <w:bottom w:val="nil"/>
              <w:right w:val="nil"/>
            </w:tcBorders>
          </w:tcPr>
          <w:p w14:paraId="7587C15B" w14:textId="77777777" w:rsidR="00D077E9" w:rsidRDefault="00D077E9" w:rsidP="00D077E9">
            <w:r>
              <w:rPr>
                <w:noProof/>
              </w:rPr>
              <mc:AlternateContent>
                <mc:Choice Requires="wps">
                  <w:drawing>
                    <wp:inline distT="0" distB="0" distL="0" distR="0" wp14:anchorId="0604F414" wp14:editId="5E373548">
                      <wp:extent cx="3387143" cy="1455313"/>
                      <wp:effectExtent l="0" t="0" r="0" b="0"/>
                      <wp:docPr id="8" name="Text Box 8"/>
                      <wp:cNvGraphicFramePr/>
                      <a:graphic xmlns:a="http://schemas.openxmlformats.org/drawingml/2006/main">
                        <a:graphicData uri="http://schemas.microsoft.com/office/word/2010/wordprocessingShape">
                          <wps:wsp>
                            <wps:cNvSpPr txBox="1"/>
                            <wps:spPr>
                              <a:xfrm>
                                <a:off x="0" y="0"/>
                                <a:ext cx="3387143" cy="1455313"/>
                              </a:xfrm>
                              <a:prstGeom prst="rect">
                                <a:avLst/>
                              </a:prstGeom>
                              <a:noFill/>
                              <a:ln w="6350">
                                <a:noFill/>
                              </a:ln>
                            </wps:spPr>
                            <wps:txbx>
                              <w:txbxContent>
                                <w:p w14:paraId="1F7A5CBA" w14:textId="2492945F" w:rsidR="00D077E9" w:rsidRPr="00431591" w:rsidRDefault="00790659" w:rsidP="00D077E9">
                                  <w:pPr>
                                    <w:pStyle w:val="Title"/>
                                    <w:spacing w:after="0"/>
                                    <w:rPr>
                                      <w:sz w:val="90"/>
                                      <w:szCs w:val="90"/>
                                    </w:rPr>
                                  </w:pPr>
                                  <w:r w:rsidRPr="00431591">
                                    <w:rPr>
                                      <w:sz w:val="90"/>
                                      <w:szCs w:val="90"/>
                                    </w:rPr>
                                    <w:t>JOHN CARMACK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604F414" id="_x0000_t202" coordsize="21600,21600" o:spt="202" path="m,l,21600r21600,l21600,xe">
                      <v:stroke joinstyle="miter"/>
                      <v:path gradientshapeok="t" o:connecttype="rect"/>
                    </v:shapetype>
                    <v:shape id="Text Box 8" o:spid="_x0000_s1026" type="#_x0000_t202" style="width:266.7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" filled="f" stroked="f" strokeweight=".5pt">
                      <v:textbox>
                        <w:txbxContent>
                          <w:p w14:paraId="1F7A5CBA" w14:textId="2492945F" w:rsidR="00D077E9" w:rsidRPr="00431591" w:rsidRDefault="00790659" w:rsidP="00D077E9">
                            <w:pPr>
                              <w:pStyle w:val="Title"/>
                              <w:spacing w:after="0"/>
                              <w:rPr>
                                <w:sz w:val="90"/>
                                <w:szCs w:val="90"/>
                              </w:rPr>
                            </w:pPr>
                            <w:r w:rsidRPr="00431591">
                              <w:rPr>
                                <w:sz w:val="90"/>
                                <w:szCs w:val="90"/>
                              </w:rPr>
                              <w:t>JOHN CARMACK</w:t>
                            </w:r>
                          </w:p>
                        </w:txbxContent>
                      </v:textbox>
                      <w10:anchorlock/>
                    </v:shape>
                  </w:pict>
                </mc:Fallback>
              </mc:AlternateContent>
            </w:r>
          </w:p>
          <w:p w14:paraId="7411AB6E" w14:textId="77777777" w:rsidR="00D077E9" w:rsidRDefault="00D077E9" w:rsidP="00D077E9">
            <w:r>
              <w:rPr>
                <w:noProof/>
              </w:rPr>
              <mc:AlternateContent>
                <mc:Choice Requires="wps">
                  <w:drawing>
                    <wp:inline distT="0" distB="0" distL="0" distR="0" wp14:anchorId="301D220B" wp14:editId="68AFDB7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81B46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D5D864C" w14:textId="77777777" w:rsidTr="00D077E9">
        <w:trPr>
          <w:trHeight w:val="7636"/>
        </w:trPr>
        <w:tc>
          <w:tcPr>
            <w:tcW w:w="5580" w:type="dxa"/>
            <w:tcBorders>
              <w:top w:val="nil"/>
              <w:left w:val="nil"/>
              <w:bottom w:val="nil"/>
              <w:right w:val="nil"/>
            </w:tcBorders>
          </w:tcPr>
          <w:p w14:paraId="133EDAD3" w14:textId="1A643294" w:rsidR="00D077E9" w:rsidRDefault="00D077E9" w:rsidP="00D077E9">
            <w:pPr>
              <w:rPr>
                <w:noProof/>
              </w:rPr>
            </w:pPr>
          </w:p>
        </w:tc>
      </w:tr>
      <w:tr w:rsidR="00D077E9" w14:paraId="56AC2C35" w14:textId="77777777" w:rsidTr="00D077E9">
        <w:trPr>
          <w:trHeight w:val="2171"/>
        </w:trPr>
        <w:tc>
          <w:tcPr>
            <w:tcW w:w="5580" w:type="dxa"/>
            <w:tcBorders>
              <w:top w:val="nil"/>
              <w:left w:val="nil"/>
              <w:bottom w:val="nil"/>
              <w:right w:val="nil"/>
            </w:tcBorders>
          </w:tcPr>
          <w:sdt>
            <w:sdtPr>
              <w:id w:val="1080870105"/>
              <w:placeholder>
                <w:docPart w:val="C5EBC1EC83B24812B9AF04897A3D749A"/>
              </w:placeholder>
              <w15:appearance w15:val="hidden"/>
            </w:sdtPr>
            <w:sdtEndPr/>
            <w:sdtContent>
              <w:p w14:paraId="37F613E9" w14:textId="246E554F" w:rsidR="00D077E9" w:rsidRDefault="00790659" w:rsidP="00E14B61">
                <w:pPr>
                  <w:pStyle w:val="Subtitle"/>
                  <w:framePr w:hSpace="0" w:wrap="auto" w:vAnchor="margin" w:hAnchor="text" w:yAlign="inline"/>
                </w:pPr>
                <w:r>
                  <w:t>SOFTWARE ENGINEERING CSU3301</w:t>
                </w:r>
              </w:p>
            </w:sdtContent>
          </w:sdt>
          <w:p w14:paraId="7666A6A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D83F592" wp14:editId="0A70AD7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A01894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B158DFF" w14:textId="77777777" w:rsidR="00D077E9" w:rsidRDefault="00D077E9" w:rsidP="00D077E9">
            <w:pPr>
              <w:rPr>
                <w:noProof/>
                <w:sz w:val="10"/>
                <w:szCs w:val="10"/>
              </w:rPr>
            </w:pPr>
          </w:p>
          <w:p w14:paraId="64F54461" w14:textId="77777777" w:rsidR="00D077E9" w:rsidRDefault="00D077E9" w:rsidP="00D077E9">
            <w:pPr>
              <w:rPr>
                <w:noProof/>
                <w:sz w:val="10"/>
                <w:szCs w:val="10"/>
              </w:rPr>
            </w:pPr>
          </w:p>
          <w:p w14:paraId="1AFC2F1A" w14:textId="56796888" w:rsidR="00D077E9" w:rsidRDefault="00790659" w:rsidP="00E14B61">
            <w:pPr>
              <w:pStyle w:val="Subtitle"/>
              <w:framePr w:hSpace="0" w:wrap="auto" w:vAnchor="margin" w:hAnchor="text" w:yAlign="inline"/>
            </w:pPr>
            <w:r>
              <w:t>Stephen Rowe - 14319662</w:t>
            </w:r>
          </w:p>
          <w:p w14:paraId="57A7AD32" w14:textId="77777777" w:rsidR="00D077E9" w:rsidRPr="00D86945" w:rsidRDefault="00D077E9" w:rsidP="00D077E9">
            <w:pPr>
              <w:rPr>
                <w:noProof/>
                <w:sz w:val="10"/>
                <w:szCs w:val="10"/>
              </w:rPr>
            </w:pPr>
          </w:p>
        </w:tc>
      </w:tr>
    </w:tbl>
    <w:p w14:paraId="2628CD50" w14:textId="4F7C0899"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A5F8811" wp14:editId="5E0BD97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80DE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6353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" fillcolor="#80deea" stroked="f" strokeweight="2pt">
                <w10:wrap anchory="page"/>
              </v:rect>
            </w:pict>
          </mc:Fallback>
        </mc:AlternateContent>
      </w:r>
      <w:r>
        <w:br w:type="page"/>
      </w:r>
    </w:p>
    <w:p w14:paraId="2D59DB97" w14:textId="0EEC39F8" w:rsidR="00C106D4" w:rsidRPr="004D0F2D" w:rsidRDefault="007407D8" w:rsidP="00B34737">
      <w:pPr>
        <w:pStyle w:val="Content"/>
        <w:rPr>
          <w:i/>
          <w:iCs/>
        </w:rPr>
      </w:pPr>
      <w:r>
        <w:lastRenderedPageBreak/>
        <w:t>One of</w:t>
      </w:r>
      <w:r w:rsidR="0075752A">
        <w:t xml:space="preserve"> the most </w:t>
      </w:r>
      <w:r w:rsidR="00A43CBD">
        <w:t xml:space="preserve">high-profile and </w:t>
      </w:r>
      <w:r w:rsidR="0075752A">
        <w:t>highly respected figure</w:t>
      </w:r>
      <w:r>
        <w:t>s</w:t>
      </w:r>
      <w:r w:rsidR="0075752A">
        <w:t xml:space="preserve"> in game development</w:t>
      </w:r>
      <w:r w:rsidR="008B45B1">
        <w:t xml:space="preserve"> </w:t>
      </w:r>
      <w:r w:rsidR="00087132">
        <w:t xml:space="preserve">and </w:t>
      </w:r>
      <w:r w:rsidR="00AD6ECE">
        <w:t xml:space="preserve">computer engineering </w:t>
      </w:r>
      <w:r w:rsidR="00B84D79">
        <w:t xml:space="preserve">today, John Carmack </w:t>
      </w:r>
      <w:r w:rsidR="00467710">
        <w:t>was born in 1970</w:t>
      </w:r>
      <w:r w:rsidR="00265093">
        <w:t xml:space="preserve">, and </w:t>
      </w:r>
      <w:r w:rsidR="006A2701">
        <w:t xml:space="preserve">got his first taste of computing </w:t>
      </w:r>
      <w:r w:rsidR="008B1722">
        <w:t xml:space="preserve">in his hometown of </w:t>
      </w:r>
      <w:r w:rsidR="0086346D">
        <w:t xml:space="preserve">Shawnee, Kansas, where </w:t>
      </w:r>
      <w:r w:rsidR="00B66F62">
        <w:t xml:space="preserve">he took a course on the </w:t>
      </w:r>
      <w:r w:rsidR="00B66F62" w:rsidRPr="00B66F62">
        <w:t>TRS-80 compute</w:t>
      </w:r>
      <w:r w:rsidR="00B66F62">
        <w:t xml:space="preserve">r and quickly moved on to </w:t>
      </w:r>
      <w:r w:rsidR="00B133AF">
        <w:t>an obsession with</w:t>
      </w:r>
      <w:r w:rsidR="00EB5035">
        <w:t xml:space="preserve"> the</w:t>
      </w:r>
      <w:r w:rsidR="00B66F62">
        <w:t xml:space="preserve"> Apple II. </w:t>
      </w:r>
      <w:r w:rsidR="00657417">
        <w:t>A gifted student</w:t>
      </w:r>
      <w:r w:rsidR="003C0C20">
        <w:t xml:space="preserve">, Carmack </w:t>
      </w:r>
      <w:r w:rsidR="00040A68">
        <w:t xml:space="preserve">excelled in school </w:t>
      </w:r>
      <w:r w:rsidR="000E53F5">
        <w:t xml:space="preserve">and was put in a gifted program, </w:t>
      </w:r>
      <w:r w:rsidR="00040A68">
        <w:t>but struggled under the weight of his parent</w:t>
      </w:r>
      <w:r w:rsidR="00CD1A13">
        <w:t>s’</w:t>
      </w:r>
      <w:r w:rsidR="00040A68">
        <w:t xml:space="preserve"> expectations</w:t>
      </w:r>
      <w:r w:rsidR="00273A30">
        <w:t xml:space="preserve">, with his mother </w:t>
      </w:r>
      <w:r w:rsidR="00EA1495">
        <w:t>assuming</w:t>
      </w:r>
      <w:r w:rsidR="00D45419">
        <w:t xml:space="preserve"> h</w:t>
      </w:r>
      <w:r w:rsidR="00C75DF1">
        <w:t xml:space="preserve">is interest in computing </w:t>
      </w:r>
      <w:r w:rsidR="00EA1495">
        <w:t xml:space="preserve">would </w:t>
      </w:r>
      <w:r w:rsidR="00C75DF1">
        <w:t xml:space="preserve">become </w:t>
      </w:r>
      <w:r w:rsidR="00EA1495">
        <w:t xml:space="preserve">a </w:t>
      </w:r>
      <w:r w:rsidR="00F23884">
        <w:t xml:space="preserve">rigorous </w:t>
      </w:r>
      <w:r w:rsidR="00C75DF1">
        <w:t>academic pursuit</w:t>
      </w:r>
      <w:r w:rsidR="00F23884">
        <w:t xml:space="preserve"> with the goal of landing a job in IBM</w:t>
      </w:r>
      <w:r w:rsidR="000E53F5">
        <w:t>. This</w:t>
      </w:r>
      <w:r w:rsidR="00595A9D">
        <w:t xml:space="preserve"> contrasted with Carmack’s </w:t>
      </w:r>
      <w:r w:rsidR="007D333F">
        <w:t>love fo</w:t>
      </w:r>
      <w:r w:rsidR="000F3D60">
        <w:t>r video games</w:t>
      </w:r>
      <w:r w:rsidR="00FB4A9A">
        <w:t xml:space="preserve">, </w:t>
      </w:r>
      <w:r w:rsidR="00A9351D">
        <w:t>a</w:t>
      </w:r>
      <w:r w:rsidR="00311BCF">
        <w:t>s</w:t>
      </w:r>
      <w:r w:rsidR="00A9351D">
        <w:t xml:space="preserve"> he spent his time reading source code </w:t>
      </w:r>
      <w:r w:rsidR="005E372A">
        <w:t>for games like Ultima in order to create his own cheats</w:t>
      </w:r>
      <w:r w:rsidR="00311BCF">
        <w:t xml:space="preserve"> and </w:t>
      </w:r>
      <w:r w:rsidR="00D87FBD">
        <w:t>in online discussions through BBS</w:t>
      </w:r>
      <w:r w:rsidR="005E372A">
        <w:t xml:space="preserve">. </w:t>
      </w:r>
      <w:sdt>
        <w:sdtPr>
          <w:rPr>
            <w:i/>
            <w:iCs/>
          </w:rPr>
          <w:id w:val="813751484"/>
          <w:citation/>
        </w:sdtPr>
        <w:sdtContent>
          <w:r w:rsidR="00775B0B" w:rsidRPr="00775B0B">
            <w:rPr>
              <w:i/>
              <w:iCs/>
            </w:rPr>
            <w:fldChar w:fldCharType="begin"/>
          </w:r>
          <w:r w:rsidR="00775B0B" w:rsidRPr="00775B0B">
            <w:rPr>
              <w:i/>
              <w:iCs/>
            </w:rPr>
            <w:instrText xml:space="preserve"> CITATION Kus03 \l 1033 </w:instrText>
          </w:r>
          <w:r w:rsidR="00775B0B" w:rsidRPr="00775B0B">
            <w:rPr>
              <w:i/>
              <w:iCs/>
            </w:rPr>
            <w:fldChar w:fldCharType="separate"/>
          </w:r>
          <w:r w:rsidR="006B1949">
            <w:rPr>
              <w:noProof/>
            </w:rPr>
            <w:t>(Kushner, 2003)</w:t>
          </w:r>
          <w:r w:rsidR="00775B0B" w:rsidRPr="00775B0B">
            <w:rPr>
              <w:i/>
              <w:iCs/>
            </w:rPr>
            <w:fldChar w:fldCharType="end"/>
          </w:r>
        </w:sdtContent>
      </w:sdt>
      <w:r w:rsidR="00775B0B">
        <w:t xml:space="preserve"> </w:t>
      </w:r>
      <w:r w:rsidR="005E372A">
        <w:t xml:space="preserve">Carmack was entranced by the book </w:t>
      </w:r>
      <w:r w:rsidR="000D0018" w:rsidRPr="000D0018">
        <w:rPr>
          <w:i/>
          <w:iCs/>
        </w:rPr>
        <w:t>Hackers: Heroes of the Computer Revolution</w:t>
      </w:r>
      <w:r w:rsidR="007D22DD">
        <w:t xml:space="preserve"> </w:t>
      </w:r>
      <w:r w:rsidR="00556A5F">
        <w:t xml:space="preserve">and </w:t>
      </w:r>
      <w:r w:rsidR="0091158D">
        <w:t xml:space="preserve">was a </w:t>
      </w:r>
      <w:r w:rsidR="007D22DD">
        <w:t xml:space="preserve">heavily </w:t>
      </w:r>
      <w:r w:rsidR="0091158D">
        <w:t xml:space="preserve">contributing factor </w:t>
      </w:r>
      <w:r w:rsidR="00F1186E">
        <w:t>to</w:t>
      </w:r>
      <w:r w:rsidR="0091158D">
        <w:t xml:space="preserve"> his rebellious streak</w:t>
      </w:r>
      <w:r w:rsidR="00F1186E">
        <w:t xml:space="preserve">, </w:t>
      </w:r>
      <w:r w:rsidR="006A366C">
        <w:t xml:space="preserve">adapting its hacker ethics and principles, and </w:t>
      </w:r>
      <w:r w:rsidR="0076195E">
        <w:t>dream</w:t>
      </w:r>
      <w:r w:rsidR="00D951F0">
        <w:t xml:space="preserve">ing one day to be a </w:t>
      </w:r>
      <w:r w:rsidR="00E45281">
        <w:t>held in the same esteem as the</w:t>
      </w:r>
      <w:r w:rsidR="00D951F0">
        <w:t xml:space="preserve"> Steve </w:t>
      </w:r>
      <w:proofErr w:type="spellStart"/>
      <w:r w:rsidR="00D951F0">
        <w:t>Wozniak</w:t>
      </w:r>
      <w:r w:rsidR="0098660B">
        <w:t>s</w:t>
      </w:r>
      <w:proofErr w:type="spellEnd"/>
      <w:r w:rsidR="0098660B">
        <w:t xml:space="preserve"> and </w:t>
      </w:r>
      <w:r w:rsidR="00415AB8">
        <w:t xml:space="preserve">the </w:t>
      </w:r>
      <w:r w:rsidR="00E45281">
        <w:t xml:space="preserve">Ken </w:t>
      </w:r>
      <w:proofErr w:type="spellStart"/>
      <w:r w:rsidR="00E45281">
        <w:t>Russells</w:t>
      </w:r>
      <w:proofErr w:type="spellEnd"/>
      <w:r w:rsidR="00E45281">
        <w:t xml:space="preserve"> he had read about</w:t>
      </w:r>
      <w:r w:rsidR="0091158D">
        <w:t xml:space="preserve">. </w:t>
      </w:r>
      <w:r w:rsidR="007D22DD">
        <w:t xml:space="preserve">Carmack experimented with explosives in his backyard with his high-school friends, accumulating in a </w:t>
      </w:r>
      <w:r w:rsidR="00007D1A">
        <w:t xml:space="preserve">school heist where </w:t>
      </w:r>
      <w:r w:rsidR="00E960EA">
        <w:t>he</w:t>
      </w:r>
      <w:r w:rsidR="00AA4744">
        <w:t xml:space="preserve"> and his friends applied thermite </w:t>
      </w:r>
      <w:r w:rsidR="004C4C32">
        <w:t xml:space="preserve">and Vaseline </w:t>
      </w:r>
      <w:r w:rsidR="00AA4744">
        <w:t>to a window of their school</w:t>
      </w:r>
      <w:r w:rsidR="00F16ABE">
        <w:t>’</w:t>
      </w:r>
      <w:r w:rsidR="00AA4744">
        <w:t>s computer lab</w:t>
      </w:r>
      <w:r w:rsidR="00F1186E">
        <w:t xml:space="preserve"> after sneaking on the grounds late one night</w:t>
      </w:r>
      <w:r w:rsidR="00F16ABE">
        <w:t xml:space="preserve">, </w:t>
      </w:r>
      <w:r w:rsidR="00D67FCB">
        <w:t>with the goal of stealing Apple II</w:t>
      </w:r>
      <w:r w:rsidR="008D422B">
        <w:t xml:space="preserve">s. This plan was foiled when </w:t>
      </w:r>
      <w:r w:rsidR="00F35D26">
        <w:t xml:space="preserve">one of them set off a silent alarm. For this, Carmack spend a year in </w:t>
      </w:r>
      <w:r w:rsidR="00046B7F">
        <w:t>a juvenile detention cent</w:t>
      </w:r>
      <w:r w:rsidR="00FF2690">
        <w:t>er</w:t>
      </w:r>
      <w:r w:rsidR="00046B7F">
        <w:t xml:space="preserve">, with a </w:t>
      </w:r>
      <w:r w:rsidR="00FF2690">
        <w:t xml:space="preserve">psychiatrist giving the assessment that “[the] </w:t>
      </w:r>
      <w:r w:rsidR="00FF2690" w:rsidRPr="00FF2690">
        <w:t>Boy behaves like a walking brain with legs... no empathy</w:t>
      </w:r>
      <w:r w:rsidR="00FF2690">
        <w:t xml:space="preserve"> </w:t>
      </w:r>
      <w:r w:rsidR="00FF2690" w:rsidRPr="00FF2690">
        <w:t>for other human beings.</w:t>
      </w:r>
      <w:r w:rsidR="00FF2690">
        <w:t>”</w:t>
      </w:r>
      <w:sdt>
        <w:sdtPr>
          <w:rPr>
            <w:i/>
            <w:iCs/>
          </w:rPr>
          <w:id w:val="1465312205"/>
          <w:citation/>
        </w:sdtPr>
        <w:sdtContent>
          <w:r w:rsidR="002B4DC9" w:rsidRPr="00DB5B50">
            <w:rPr>
              <w:i/>
              <w:iCs/>
            </w:rPr>
            <w:fldChar w:fldCharType="begin"/>
          </w:r>
          <w:r w:rsidR="002B4DC9" w:rsidRPr="00DB5B50">
            <w:rPr>
              <w:i/>
              <w:iCs/>
            </w:rPr>
            <w:instrText xml:space="preserve"> CITATION Kus03 \l 1033 </w:instrText>
          </w:r>
          <w:r w:rsidR="002B4DC9" w:rsidRPr="00DB5B50">
            <w:rPr>
              <w:i/>
              <w:iCs/>
            </w:rPr>
            <w:fldChar w:fldCharType="separate"/>
          </w:r>
          <w:r w:rsidR="006B1949">
            <w:rPr>
              <w:i/>
              <w:iCs/>
              <w:noProof/>
            </w:rPr>
            <w:t xml:space="preserve"> </w:t>
          </w:r>
          <w:r w:rsidR="006B1949">
            <w:rPr>
              <w:noProof/>
            </w:rPr>
            <w:t>(Kushner, 2003)</w:t>
          </w:r>
          <w:r w:rsidR="002B4DC9" w:rsidRPr="00DB5B50">
            <w:rPr>
              <w:i/>
              <w:iCs/>
            </w:rPr>
            <w:fldChar w:fldCharType="end"/>
          </w:r>
        </w:sdtContent>
      </w:sdt>
    </w:p>
    <w:p w14:paraId="56C69453" w14:textId="1B351051" w:rsidR="00687045" w:rsidRDefault="00687045" w:rsidP="00B34737">
      <w:pPr>
        <w:pStyle w:val="Content"/>
      </w:pPr>
    </w:p>
    <w:p w14:paraId="5DBFB6EF" w14:textId="25FBC139" w:rsidR="00687045" w:rsidRDefault="00687045" w:rsidP="00B34737">
      <w:pPr>
        <w:pStyle w:val="Content"/>
      </w:pPr>
      <w:r>
        <w:t>After finishing high-school with a 4.0 GPA</w:t>
      </w:r>
      <w:r w:rsidR="003D5B15">
        <w:t xml:space="preserve">, </w:t>
      </w:r>
      <w:r w:rsidR="00206B83">
        <w:t xml:space="preserve">Carmack </w:t>
      </w:r>
      <w:r w:rsidR="00621A78">
        <w:t>spent</w:t>
      </w:r>
      <w:r w:rsidR="00206B83">
        <w:t xml:space="preserve"> just two semesters</w:t>
      </w:r>
      <w:r w:rsidR="00CF63CA">
        <w:t xml:space="preserve"> at the University </w:t>
      </w:r>
      <w:r w:rsidR="002143E7">
        <w:t>of Missouri-Kansas City</w:t>
      </w:r>
      <w:r w:rsidR="00E94F22">
        <w:t xml:space="preserve"> attending classes in Computing, </w:t>
      </w:r>
      <w:r w:rsidR="00454B04">
        <w:t>but Carmack chose not to take the conventional path</w:t>
      </w:r>
      <w:r w:rsidR="00D97B66">
        <w:t>:</w:t>
      </w:r>
      <w:bookmarkStart w:id="0" w:name="_GoBack"/>
      <w:bookmarkEnd w:id="0"/>
    </w:p>
    <w:p w14:paraId="7B09A0C5" w14:textId="77777777" w:rsidR="007A1FD9" w:rsidRDefault="007A1FD9" w:rsidP="00B34737">
      <w:pPr>
        <w:pStyle w:val="Content"/>
      </w:pPr>
    </w:p>
    <w:p w14:paraId="3E0BB88A" w14:textId="16868091" w:rsidR="00454B04" w:rsidRPr="004D0F2D" w:rsidRDefault="00454B04" w:rsidP="004F5BAB">
      <w:pPr>
        <w:pStyle w:val="Content"/>
        <w:shd w:val="clear" w:color="auto" w:fill="D6E9F5" w:themeFill="accent2" w:themeFillTint="33"/>
        <w:jc w:val="center"/>
        <w:rPr>
          <w:i/>
          <w:iCs/>
        </w:rPr>
      </w:pPr>
      <w:r w:rsidRPr="00AD17D9">
        <w:t xml:space="preserve">It was frustrating because I clearly knew what I wanted to be doing but it wasn’t available to me at the time. It was always: if you want to do computers you need to go to MIT then you go work at a corporation as an engineer and follow </w:t>
      </w:r>
      <w:r w:rsidR="004F5BAB">
        <w:t>“</w:t>
      </w:r>
      <w:r w:rsidRPr="00AD17D9">
        <w:t>the path</w:t>
      </w:r>
      <w:r w:rsidR="004F5BAB">
        <w:t>”.</w:t>
      </w:r>
      <w:r w:rsidRPr="00AD17D9">
        <w:t xml:space="preserve"> But I dropped out of college and started my own company</w:t>
      </w:r>
      <w:r w:rsidR="0058661C">
        <w:t xml:space="preserve">. </w:t>
      </w:r>
      <w:sdt>
        <w:sdtPr>
          <w:rPr>
            <w:i/>
            <w:iCs/>
          </w:rPr>
          <w:id w:val="252400696"/>
          <w:citation/>
        </w:sdtPr>
        <w:sdtContent>
          <w:r w:rsidR="0058661C" w:rsidRPr="00DB5B50">
            <w:rPr>
              <w:i/>
              <w:iCs/>
            </w:rPr>
            <w:fldChar w:fldCharType="begin"/>
          </w:r>
          <w:r w:rsidR="0058661C" w:rsidRPr="00DB5B50">
            <w:rPr>
              <w:i/>
              <w:iCs/>
            </w:rPr>
            <w:instrText xml:space="preserve"> CITATION sel \l 1033 </w:instrText>
          </w:r>
          <w:r w:rsidR="0058661C" w:rsidRPr="00DB5B50">
            <w:rPr>
              <w:i/>
              <w:iCs/>
            </w:rPr>
            <w:fldChar w:fldCharType="separate"/>
          </w:r>
          <w:r w:rsidR="006B1949">
            <w:rPr>
              <w:noProof/>
            </w:rPr>
            <w:t>(Althoff, n.d.)</w:t>
          </w:r>
          <w:r w:rsidR="0058661C" w:rsidRPr="00DB5B50">
            <w:rPr>
              <w:i/>
              <w:iCs/>
            </w:rPr>
            <w:fldChar w:fldCharType="end"/>
          </w:r>
        </w:sdtContent>
      </w:sdt>
    </w:p>
    <w:p w14:paraId="269CC8FC" w14:textId="6829EEA0" w:rsidR="00A9351D" w:rsidRDefault="00A9351D" w:rsidP="00B34737">
      <w:pPr>
        <w:pStyle w:val="Content"/>
      </w:pPr>
    </w:p>
    <w:p w14:paraId="2BB458F4" w14:textId="3C885F5E" w:rsidR="0004490E" w:rsidRDefault="001512AC" w:rsidP="00B34737">
      <w:pPr>
        <w:pStyle w:val="Content"/>
      </w:pPr>
      <w:r>
        <w:t>Carmack</w:t>
      </w:r>
      <w:r w:rsidR="00574477">
        <w:t xml:space="preserve"> became a freelance game developer, and sold his games to </w:t>
      </w:r>
      <w:proofErr w:type="spellStart"/>
      <w:r w:rsidR="00574477">
        <w:t>Soft</w:t>
      </w:r>
      <w:r w:rsidR="000424D4">
        <w:t>D</w:t>
      </w:r>
      <w:r w:rsidR="00574477">
        <w:t>isk</w:t>
      </w:r>
      <w:proofErr w:type="spellEnd"/>
      <w:r w:rsidR="00574477">
        <w:t>, a small company in Shreveport, Louisiana</w:t>
      </w:r>
      <w:r w:rsidR="0061226E">
        <w:t xml:space="preserve">. </w:t>
      </w:r>
      <w:r w:rsidR="0072715A">
        <w:t xml:space="preserve">The company quickly </w:t>
      </w:r>
      <w:r w:rsidR="003A50E0">
        <w:t>invited him for an interview</w:t>
      </w:r>
      <w:r w:rsidR="001C4D22">
        <w:t xml:space="preserve"> after he </w:t>
      </w:r>
      <w:r w:rsidR="00EF0623">
        <w:t xml:space="preserve">submitted </w:t>
      </w:r>
      <w:r w:rsidR="00A56D8B">
        <w:t xml:space="preserve">a trilogy of games called </w:t>
      </w:r>
      <w:r w:rsidR="00EF0623">
        <w:rPr>
          <w:i/>
          <w:iCs/>
        </w:rPr>
        <w:t>Dark Designs</w:t>
      </w:r>
      <w:r w:rsidR="00451882">
        <w:t xml:space="preserve"> for Apple II </w:t>
      </w:r>
      <w:r w:rsidR="002E127E">
        <w:t>which</w:t>
      </w:r>
      <w:r w:rsidR="00451882">
        <w:t xml:space="preserve"> </w:t>
      </w:r>
      <w:r w:rsidR="00CA292A">
        <w:t xml:space="preserve">he also </w:t>
      </w:r>
      <w:r w:rsidR="00CA292A">
        <w:lastRenderedPageBreak/>
        <w:t xml:space="preserve">ported to PC within two weeks </w:t>
      </w:r>
      <w:sdt>
        <w:sdtPr>
          <w:id w:val="936182985"/>
          <w:citation/>
        </w:sdtPr>
        <w:sdtContent>
          <w:r w:rsidR="00CA292A">
            <w:fldChar w:fldCharType="begin"/>
          </w:r>
          <w:r w:rsidR="00CA292A">
            <w:instrText xml:space="preserve"> CITATION Joh14 \l 1033 </w:instrText>
          </w:r>
          <w:r w:rsidR="00CA292A">
            <w:fldChar w:fldCharType="separate"/>
          </w:r>
          <w:r w:rsidR="006B1949">
            <w:rPr>
              <w:noProof/>
            </w:rPr>
            <w:t>(Carmack, 2014)</w:t>
          </w:r>
          <w:r w:rsidR="00CA292A">
            <w:fldChar w:fldCharType="end"/>
          </w:r>
        </w:sdtContent>
      </w:sdt>
      <w:r w:rsidR="0028718A">
        <w:t>.</w:t>
      </w:r>
      <w:r w:rsidR="003A50E0">
        <w:t xml:space="preserve"> Carmack decided to take the job after he met John Romero</w:t>
      </w:r>
      <w:r w:rsidR="008518A7">
        <w:t>,</w:t>
      </w:r>
      <w:r w:rsidR="003B2F0C">
        <w:t xml:space="preserve"> who Carmack felt </w:t>
      </w:r>
      <w:r w:rsidR="00040CEF">
        <w:t>an immediate connection with through their shared “nerdy” hobbies</w:t>
      </w:r>
      <w:r w:rsidR="002D49F5">
        <w:t xml:space="preserve"> and Romero’s programming talent. </w:t>
      </w:r>
      <w:r w:rsidR="00FC6707">
        <w:t xml:space="preserve">He also met developers </w:t>
      </w:r>
      <w:r w:rsidR="00FC6707" w:rsidRPr="00FC6707">
        <w:t>Tom Hall and Adrian Carmack</w:t>
      </w:r>
      <w:r w:rsidR="00FC6707">
        <w:t>,</w:t>
      </w:r>
      <w:r w:rsidR="00B52102">
        <w:t xml:space="preserve"> who would </w:t>
      </w:r>
      <w:r w:rsidR="000424D4">
        <w:t xml:space="preserve">also later play a pivotal role in id Software. At </w:t>
      </w:r>
      <w:proofErr w:type="spellStart"/>
      <w:r w:rsidR="000424D4">
        <w:t>SoftDisk</w:t>
      </w:r>
      <w:proofErr w:type="spellEnd"/>
      <w:r w:rsidR="000424D4">
        <w:t xml:space="preserve">, the group </w:t>
      </w:r>
      <w:r w:rsidR="0094059E">
        <w:t xml:space="preserve">developed games for </w:t>
      </w:r>
      <w:r w:rsidR="00717609">
        <w:rPr>
          <w:i/>
          <w:iCs/>
        </w:rPr>
        <w:t>Gamer’s Edge</w:t>
      </w:r>
      <w:r w:rsidR="00717609">
        <w:t>, a monthly disk publication</w:t>
      </w:r>
      <w:r w:rsidR="0040475F">
        <w:t xml:space="preserve"> that was le</w:t>
      </w:r>
      <w:r w:rsidR="00831400">
        <w:t>d</w:t>
      </w:r>
      <w:r w:rsidR="0040475F">
        <w:t xml:space="preserve"> by Romero</w:t>
      </w:r>
      <w:r w:rsidR="00543961">
        <w:t xml:space="preserve">. </w:t>
      </w:r>
      <w:r w:rsidR="006962CE">
        <w:t xml:space="preserve">While still being employed by </w:t>
      </w:r>
      <w:proofErr w:type="spellStart"/>
      <w:r w:rsidR="006962CE">
        <w:t>SoftDisk</w:t>
      </w:r>
      <w:proofErr w:type="spellEnd"/>
      <w:r w:rsidR="006962CE">
        <w:t xml:space="preserve">, the group </w:t>
      </w:r>
      <w:r w:rsidR="000424D4">
        <w:t>would develop Commander Keen</w:t>
      </w:r>
      <w:r w:rsidR="006962CE">
        <w:t xml:space="preserve"> for Apogee</w:t>
      </w:r>
      <w:r w:rsidR="003948CA">
        <w:t xml:space="preserve"> Software</w:t>
      </w:r>
      <w:r w:rsidR="00F05CDA">
        <w:t xml:space="preserve">, which was </w:t>
      </w:r>
      <w:r w:rsidR="003948CA">
        <w:t xml:space="preserve">most </w:t>
      </w:r>
      <w:r w:rsidR="00F05CDA">
        <w:t xml:space="preserve">notable for </w:t>
      </w:r>
      <w:r w:rsidR="00EB4A04">
        <w:t>Carmack’s adaptive tile refresh technique</w:t>
      </w:r>
      <w:r w:rsidR="00485EE4">
        <w:t xml:space="preserve">. This allowed for the tracking of moved graphical elements and </w:t>
      </w:r>
      <w:r w:rsidR="00F757A9">
        <w:t>screen scrolling, and the innovation was forced by th</w:t>
      </w:r>
      <w:r w:rsidR="003E3AD3">
        <w:t xml:space="preserve">e limited graphical performance for games in </w:t>
      </w:r>
      <w:r w:rsidR="00A52603">
        <w:t>IBM-compatible general</w:t>
      </w:r>
      <w:r w:rsidR="003948CA">
        <w:t>-</w:t>
      </w:r>
      <w:r w:rsidR="00A52603">
        <w:t>purpose computer</w:t>
      </w:r>
      <w:r w:rsidR="003948CA">
        <w:t>s</w:t>
      </w:r>
      <w:r w:rsidR="003E3AD3">
        <w:t xml:space="preserve"> at the time compared to gaming consoles.</w:t>
      </w:r>
      <w:r w:rsidR="00F02862">
        <w:t xml:space="preserve"> </w:t>
      </w:r>
      <w:sdt>
        <w:sdtPr>
          <w:id w:val="-92781698"/>
          <w:citation/>
        </w:sdtPr>
        <w:sdtContent>
          <w:r w:rsidR="00F02862">
            <w:fldChar w:fldCharType="begin"/>
          </w:r>
          <w:r w:rsidR="00F62D55">
            <w:instrText xml:space="preserve">CITATION Dav02 \l 1033 </w:instrText>
          </w:r>
          <w:r w:rsidR="00F02862">
            <w:fldChar w:fldCharType="separate"/>
          </w:r>
          <w:r w:rsidR="006B1949">
            <w:rPr>
              <w:noProof/>
            </w:rPr>
            <w:t>(Spectrum, 2002)</w:t>
          </w:r>
          <w:r w:rsidR="00F02862">
            <w:fldChar w:fldCharType="end"/>
          </w:r>
        </w:sdtContent>
      </w:sdt>
      <w:r w:rsidR="00F02862">
        <w:t xml:space="preserve">. </w:t>
      </w:r>
      <w:r w:rsidR="007C0FD0">
        <w:t>Other games that the group develop</w:t>
      </w:r>
    </w:p>
    <w:p w14:paraId="5E7D36DF" w14:textId="04AEE8C6" w:rsidR="004D5C54" w:rsidRDefault="004D5C54" w:rsidP="00B34737">
      <w:pPr>
        <w:pStyle w:val="Content"/>
      </w:pPr>
    </w:p>
    <w:p w14:paraId="4524ACA7" w14:textId="77777777" w:rsidR="004D5C54" w:rsidRPr="00EB4A04" w:rsidRDefault="004D5C54" w:rsidP="00B34737">
      <w:pPr>
        <w:pStyle w:val="Content"/>
      </w:pPr>
    </w:p>
    <w:p w14:paraId="58A5726A" w14:textId="332BAB5D" w:rsidR="005C45A0" w:rsidRDefault="005C45A0" w:rsidP="00B34737">
      <w:pPr>
        <w:pStyle w:val="Content"/>
      </w:pPr>
      <w:r>
        <w:t>BACKBONE SECTION</w:t>
      </w:r>
    </w:p>
    <w:p w14:paraId="09C1851F" w14:textId="77777777" w:rsidR="005C45A0" w:rsidRDefault="005C45A0" w:rsidP="00B34737">
      <w:pPr>
        <w:pStyle w:val="Content"/>
      </w:pPr>
    </w:p>
    <w:p w14:paraId="0DF7A156" w14:textId="5E2342AB" w:rsidR="008F4E45" w:rsidRDefault="00C24440" w:rsidP="00B34737">
      <w:pPr>
        <w:pStyle w:val="Content"/>
      </w:pPr>
      <w:r>
        <w:t xml:space="preserve">an American </w:t>
      </w:r>
      <w:hyperlink r:id="rId11" w:tooltip="Computer programmer" w:history="1">
        <w:r>
          <w:rPr>
            <w:rStyle w:val="Hyperlink"/>
          </w:rPr>
          <w:t>computer programmer</w:t>
        </w:r>
      </w:hyperlink>
      <w:r>
        <w:t xml:space="preserve">, </w:t>
      </w:r>
      <w:hyperlink r:id="rId12" w:tooltip="Video game developer" w:history="1">
        <w:r>
          <w:rPr>
            <w:rStyle w:val="Hyperlink"/>
          </w:rPr>
          <w:t>video game developer</w:t>
        </w:r>
      </w:hyperlink>
      <w:r>
        <w:t xml:space="preserve"> and </w:t>
      </w:r>
      <w:hyperlink r:id="rId13" w:tooltip="Engineer" w:history="1">
        <w:r>
          <w:rPr>
            <w:rStyle w:val="Hyperlink"/>
          </w:rPr>
          <w:t>engineer</w:t>
        </w:r>
      </w:hyperlink>
      <w:r>
        <w:t>.</w:t>
      </w:r>
    </w:p>
    <w:p w14:paraId="1758FD96" w14:textId="4C052787" w:rsidR="00C24440" w:rsidRDefault="00C24440" w:rsidP="00B34737">
      <w:pPr>
        <w:pStyle w:val="Content"/>
      </w:pPr>
    </w:p>
    <w:p w14:paraId="53AE40F6" w14:textId="1AFAD57C" w:rsidR="0038244F" w:rsidRDefault="0038244F" w:rsidP="00B34737">
      <w:pPr>
        <w:pStyle w:val="Content"/>
        <w:rPr>
          <w:vertAlign w:val="superscript"/>
        </w:rPr>
      </w:pPr>
      <w:r>
        <w:t xml:space="preserve">Carmack was born in </w:t>
      </w:r>
      <w:hyperlink r:id="rId14" w:tooltip="Shawnee Mission, Kansas" w:history="1">
        <w:r>
          <w:rPr>
            <w:rStyle w:val="Hyperlink"/>
          </w:rPr>
          <w:t>Shawnee Mission, Kansas</w:t>
        </w:r>
      </w:hyperlink>
      <w:r>
        <w:t>,</w:t>
      </w:r>
      <w:hyperlink r:id="rId15" w:anchor="cite_note-wired.com-1" w:history="1">
        <w:r>
          <w:rPr>
            <w:rStyle w:val="Hyperlink"/>
            <w:vertAlign w:val="superscript"/>
          </w:rPr>
          <w:t>[1]</w:t>
        </w:r>
      </w:hyperlink>
    </w:p>
    <w:p w14:paraId="23DCAD0C" w14:textId="63E76545" w:rsidR="005225B0" w:rsidRDefault="005225B0" w:rsidP="00B34737">
      <w:pPr>
        <w:pStyle w:val="Content"/>
        <w:rPr>
          <w:vertAlign w:val="superscript"/>
        </w:rPr>
      </w:pPr>
    </w:p>
    <w:p w14:paraId="3F2505F2" w14:textId="6182271A" w:rsidR="005225B0" w:rsidRDefault="005225B0" w:rsidP="00B34737">
      <w:pPr>
        <w:pStyle w:val="Content"/>
        <w:rPr>
          <w:vertAlign w:val="superscript"/>
        </w:rPr>
      </w:pPr>
      <w:r>
        <w:t xml:space="preserve">He cited </w:t>
      </w:r>
      <w:hyperlink r:id="rId16" w:tooltip="Shigeru Miyamoto" w:history="1">
        <w:r>
          <w:rPr>
            <w:rStyle w:val="Hyperlink"/>
          </w:rPr>
          <w:t>Shigeru Miyamoto</w:t>
        </w:r>
      </w:hyperlink>
      <w:r>
        <w:t xml:space="preserve"> as the game developer he most admired.</w:t>
      </w:r>
      <w:hyperlink r:id="rId17" w:anchor="cite_note-4" w:history="1">
        <w:r>
          <w:rPr>
            <w:rStyle w:val="Hyperlink"/>
            <w:vertAlign w:val="superscript"/>
          </w:rPr>
          <w:t>[4]</w:t>
        </w:r>
      </w:hyperlink>
    </w:p>
    <w:p w14:paraId="50156902" w14:textId="606A62DE" w:rsidR="008E3D0A" w:rsidRDefault="008E3D0A" w:rsidP="00B34737">
      <w:pPr>
        <w:pStyle w:val="Content"/>
        <w:rPr>
          <w:vertAlign w:val="superscript"/>
        </w:rPr>
      </w:pPr>
    </w:p>
    <w:p w14:paraId="6C5FC320" w14:textId="0D14EC5F" w:rsidR="008E3D0A" w:rsidRDefault="00F102C2" w:rsidP="00B34737">
      <w:pPr>
        <w:pStyle w:val="Content"/>
      </w:pPr>
      <w:hyperlink r:id="rId18" w:tooltip="Softdisk" w:history="1">
        <w:proofErr w:type="spellStart"/>
        <w:r w:rsidR="00A671C7">
          <w:rPr>
            <w:rStyle w:val="Hyperlink"/>
          </w:rPr>
          <w:t>Softdisk</w:t>
        </w:r>
        <w:proofErr w:type="spellEnd"/>
      </w:hyperlink>
      <w:r w:rsidR="00A671C7">
        <w:t xml:space="preserve">, a computer company in </w:t>
      </w:r>
      <w:hyperlink r:id="rId19" w:tooltip="Shreveport, Louisiana" w:history="1">
        <w:r w:rsidR="00A671C7">
          <w:rPr>
            <w:rStyle w:val="Hyperlink"/>
          </w:rPr>
          <w:t>Shreveport, Louisiana</w:t>
        </w:r>
      </w:hyperlink>
      <w:r w:rsidR="00A671C7">
        <w:t xml:space="preserve">, hired Carmack to work on </w:t>
      </w:r>
      <w:hyperlink r:id="rId20" w:tooltip="Softdisk (disk magazine)" w:history="1">
        <w:proofErr w:type="spellStart"/>
        <w:r w:rsidR="00A671C7">
          <w:rPr>
            <w:rStyle w:val="Hyperlink"/>
            <w:i/>
            <w:iCs/>
          </w:rPr>
          <w:t>Softdisk</w:t>
        </w:r>
        <w:proofErr w:type="spellEnd"/>
        <w:r w:rsidR="00A671C7">
          <w:rPr>
            <w:rStyle w:val="Hyperlink"/>
            <w:i/>
            <w:iCs/>
          </w:rPr>
          <w:t xml:space="preserve"> G-S</w:t>
        </w:r>
      </w:hyperlink>
      <w:r w:rsidR="00A671C7">
        <w:t xml:space="preserve"> (an </w:t>
      </w:r>
      <w:hyperlink r:id="rId21" w:tooltip="Apple IIGS" w:history="1">
        <w:r w:rsidR="00A671C7">
          <w:rPr>
            <w:rStyle w:val="Hyperlink"/>
          </w:rPr>
          <w:t>Apple II</w:t>
        </w:r>
        <w:r w:rsidR="00A671C7">
          <w:rPr>
            <w:rStyle w:val="Hyperlink"/>
            <w:sz w:val="20"/>
            <w:szCs w:val="20"/>
          </w:rPr>
          <w:t>GS</w:t>
        </w:r>
      </w:hyperlink>
      <w:r w:rsidR="00A671C7">
        <w:t xml:space="preserve"> publication), introducing him to </w:t>
      </w:r>
      <w:hyperlink r:id="rId22" w:history="1">
        <w:r w:rsidR="00A671C7">
          <w:rPr>
            <w:rStyle w:val="Hyperlink"/>
          </w:rPr>
          <w:t>John Romero</w:t>
        </w:r>
      </w:hyperlink>
    </w:p>
    <w:p w14:paraId="76BCAB76" w14:textId="3F0ABB7D" w:rsidR="00A671C7" w:rsidRDefault="00A671C7" w:rsidP="00B34737">
      <w:pPr>
        <w:pStyle w:val="Content"/>
      </w:pPr>
    </w:p>
    <w:p w14:paraId="19C77A5C" w14:textId="1252963D" w:rsidR="00A671C7" w:rsidRDefault="007B1360" w:rsidP="00B34737">
      <w:pPr>
        <w:pStyle w:val="Content"/>
      </w:pPr>
      <w:r>
        <w:t xml:space="preserve">bi-monthly game subscription product called </w:t>
      </w:r>
      <w:r>
        <w:rPr>
          <w:i/>
          <w:iCs/>
        </w:rPr>
        <w:t>Gamer's Edge</w:t>
      </w:r>
      <w:r>
        <w:t xml:space="preserve"> for the IBM PC (DOS) platform.</w:t>
      </w:r>
    </w:p>
    <w:p w14:paraId="055A6C45" w14:textId="77777777" w:rsidR="007B1360" w:rsidRDefault="007B1360" w:rsidP="00B34737">
      <w:pPr>
        <w:pStyle w:val="Content"/>
      </w:pPr>
    </w:p>
    <w:p w14:paraId="4DF6E39C" w14:textId="78F838D4" w:rsidR="007B1360" w:rsidRDefault="007B1360" w:rsidP="00B34737">
      <w:pPr>
        <w:pStyle w:val="Content"/>
      </w:pPr>
      <w:r>
        <w:t xml:space="preserve">In 1990, while still at </w:t>
      </w:r>
      <w:proofErr w:type="spellStart"/>
      <w:r>
        <w:t>Softdisk</w:t>
      </w:r>
      <w:proofErr w:type="spellEnd"/>
      <w:r>
        <w:t xml:space="preserve">, Carmack, Romero, and others created the first of the </w:t>
      </w:r>
      <w:hyperlink r:id="rId23" w:tooltip="Commander Keen" w:history="1">
        <w:r>
          <w:rPr>
            <w:rStyle w:val="Hyperlink"/>
            <w:i/>
            <w:iCs/>
          </w:rPr>
          <w:t>Commander Keen</w:t>
        </w:r>
      </w:hyperlink>
      <w:r>
        <w:t xml:space="preserve"> games, a series that was published by </w:t>
      </w:r>
      <w:hyperlink r:id="rId24" w:tooltip="3D Realms" w:history="1">
        <w:r>
          <w:rPr>
            <w:rStyle w:val="Hyperlink"/>
          </w:rPr>
          <w:t>Apogee Software</w:t>
        </w:r>
      </w:hyperlink>
      <w:r>
        <w:t xml:space="preserve">, under the </w:t>
      </w:r>
      <w:hyperlink r:id="rId25" w:tooltip="Shareware" w:history="1">
        <w:r>
          <w:rPr>
            <w:rStyle w:val="Hyperlink"/>
          </w:rPr>
          <w:t>shareware</w:t>
        </w:r>
      </w:hyperlink>
      <w:r>
        <w:t xml:space="preserve"> distribution model, from 1991 onwards. Afterwards, Carmack left </w:t>
      </w:r>
      <w:proofErr w:type="spellStart"/>
      <w:r>
        <w:t>Softdisk</w:t>
      </w:r>
      <w:proofErr w:type="spellEnd"/>
      <w:r>
        <w:t xml:space="preserve"> to co-found </w:t>
      </w:r>
      <w:hyperlink r:id="rId26" w:tooltip="Id Software" w:history="1">
        <w:r>
          <w:rPr>
            <w:rStyle w:val="Hyperlink"/>
          </w:rPr>
          <w:t>id Software</w:t>
        </w:r>
      </w:hyperlink>
      <w:r>
        <w:t>.</w:t>
      </w:r>
    </w:p>
    <w:p w14:paraId="65A90BD5" w14:textId="2137DD19" w:rsidR="007B1360" w:rsidRDefault="007B1360" w:rsidP="00B34737">
      <w:pPr>
        <w:pStyle w:val="Content"/>
      </w:pPr>
    </w:p>
    <w:p w14:paraId="7729BF14" w14:textId="1CEE6D0A" w:rsidR="007B1360" w:rsidRDefault="00EF7321" w:rsidP="00B34737">
      <w:pPr>
        <w:pStyle w:val="Content"/>
        <w:rPr>
          <w:vertAlign w:val="superscript"/>
        </w:rPr>
      </w:pPr>
      <w:r>
        <w:lastRenderedPageBreak/>
        <w:t>Carmack has pioneered or popularized the use of many techniques in computer graphics, including "</w:t>
      </w:r>
      <w:hyperlink r:id="rId27" w:tooltip="Adaptive tile refresh" w:history="1">
        <w:r>
          <w:rPr>
            <w:rStyle w:val="Hyperlink"/>
          </w:rPr>
          <w:t>adaptive tile refresh</w:t>
        </w:r>
      </w:hyperlink>
      <w:r>
        <w:t xml:space="preserve">" for </w:t>
      </w:r>
      <w:r>
        <w:rPr>
          <w:i/>
          <w:iCs/>
        </w:rPr>
        <w:t>Commander Keen</w:t>
      </w:r>
      <w:r>
        <w:t xml:space="preserve">, </w:t>
      </w:r>
      <w:hyperlink r:id="rId28" w:tooltip="Ray casting" w:history="1">
        <w:r>
          <w:rPr>
            <w:rStyle w:val="Hyperlink"/>
          </w:rPr>
          <w:t>ray casting</w:t>
        </w:r>
      </w:hyperlink>
      <w:r>
        <w:t xml:space="preserve"> for </w:t>
      </w:r>
      <w:proofErr w:type="spellStart"/>
      <w:r>
        <w:rPr>
          <w:i/>
          <w:iCs/>
        </w:rPr>
        <w:t>Hovertank</w:t>
      </w:r>
      <w:proofErr w:type="spellEnd"/>
      <w:r>
        <w:rPr>
          <w:i/>
          <w:iCs/>
        </w:rPr>
        <w:t xml:space="preserve"> 3-D</w:t>
      </w:r>
      <w:r>
        <w:t xml:space="preserve">, </w:t>
      </w:r>
      <w:r>
        <w:rPr>
          <w:i/>
          <w:iCs/>
        </w:rPr>
        <w:t>Catacomb 3-D</w:t>
      </w:r>
      <w:r>
        <w:t xml:space="preserve">, and </w:t>
      </w:r>
      <w:r>
        <w:rPr>
          <w:i/>
          <w:iCs/>
        </w:rPr>
        <w:t>Wolfenstein 3-D</w:t>
      </w:r>
      <w:r>
        <w:t xml:space="preserve">, </w:t>
      </w:r>
      <w:hyperlink r:id="rId29" w:tooltip="Binary space partitioning" w:history="1">
        <w:r>
          <w:rPr>
            <w:rStyle w:val="Hyperlink"/>
          </w:rPr>
          <w:t>binary space partitioning</w:t>
        </w:r>
      </w:hyperlink>
      <w:r>
        <w:t xml:space="preserve"> which </w:t>
      </w:r>
      <w:r>
        <w:rPr>
          <w:i/>
          <w:iCs/>
        </w:rPr>
        <w:t>Doom</w:t>
      </w:r>
      <w:r>
        <w:t xml:space="preserve"> became the first game to use, </w:t>
      </w:r>
      <w:hyperlink r:id="rId30" w:anchor="Speeding_up_the_rendering,_and_rendering_order" w:tooltip="Quake engine" w:history="1">
        <w:r>
          <w:rPr>
            <w:rStyle w:val="Hyperlink"/>
          </w:rPr>
          <w:t>surface caching</w:t>
        </w:r>
      </w:hyperlink>
      <w:r>
        <w:t xml:space="preserve"> which he invented for </w:t>
      </w:r>
      <w:r>
        <w:rPr>
          <w:i/>
          <w:iCs/>
        </w:rPr>
        <w:t>Quake</w:t>
      </w:r>
      <w:r>
        <w:t xml:space="preserve">, </w:t>
      </w:r>
      <w:hyperlink r:id="rId31" w:tooltip="Shadow volume" w:history="1">
        <w:r>
          <w:rPr>
            <w:rStyle w:val="Hyperlink"/>
          </w:rPr>
          <w:t>Carmack's Reverse</w:t>
        </w:r>
      </w:hyperlink>
      <w:r>
        <w:t xml:space="preserve"> (formally known as z-fail stencil shadows) which he devised for </w:t>
      </w:r>
      <w:r>
        <w:rPr>
          <w:i/>
          <w:iCs/>
        </w:rPr>
        <w:t>Doom 3</w:t>
      </w:r>
      <w:r>
        <w:t xml:space="preserve">, and </w:t>
      </w:r>
      <w:hyperlink r:id="rId32" w:anchor="MegaTexture_rendering_technology" w:tooltip="Id Tech 4" w:history="1">
        <w:proofErr w:type="spellStart"/>
        <w:r>
          <w:rPr>
            <w:rStyle w:val="Hyperlink"/>
          </w:rPr>
          <w:t>MegaTexture</w:t>
        </w:r>
        <w:proofErr w:type="spellEnd"/>
      </w:hyperlink>
      <w:r>
        <w:t xml:space="preserve"> technology, first used in </w:t>
      </w:r>
      <w:hyperlink r:id="rId33" w:tooltip="Enemy Territory: Quake Wars" w:history="1">
        <w:r>
          <w:rPr>
            <w:rStyle w:val="Hyperlink"/>
            <w:i/>
            <w:iCs/>
          </w:rPr>
          <w:t>Enemy Territory: Quake Wars</w:t>
        </w:r>
      </w:hyperlink>
      <w:r>
        <w:t>.</w:t>
      </w:r>
      <w:r>
        <w:rPr>
          <w:vertAlign w:val="superscript"/>
        </w:rPr>
        <w:t>[</w:t>
      </w:r>
      <w:hyperlink r:id="rId34" w:tooltip="Wikipedia:Citation needed" w:history="1">
        <w:r>
          <w:rPr>
            <w:rStyle w:val="Hyperlink"/>
            <w:i/>
            <w:iCs/>
            <w:vertAlign w:val="superscript"/>
          </w:rPr>
          <w:t>citation needed</w:t>
        </w:r>
      </w:hyperlink>
      <w:r>
        <w:rPr>
          <w:vertAlign w:val="superscript"/>
        </w:rPr>
        <w:t>]</w:t>
      </w:r>
    </w:p>
    <w:p w14:paraId="01D9E0B8" w14:textId="1E8E9C48" w:rsidR="00425CCE" w:rsidRDefault="00425CCE" w:rsidP="00B34737">
      <w:pPr>
        <w:pStyle w:val="Content"/>
        <w:rPr>
          <w:vertAlign w:val="superscript"/>
        </w:rPr>
      </w:pPr>
    </w:p>
    <w:p w14:paraId="600E3ACB" w14:textId="4BABF8A4" w:rsidR="00425CCE" w:rsidRDefault="00425CCE" w:rsidP="00B34737">
      <w:pPr>
        <w:pStyle w:val="Content"/>
      </w:pPr>
      <w:r>
        <w:t xml:space="preserve">Carmack's engines have also been licensed for use in other influential first-person shooters such as </w:t>
      </w:r>
      <w:hyperlink r:id="rId35" w:tooltip="Half-Life (video game)" w:history="1">
        <w:r>
          <w:rPr>
            <w:rStyle w:val="Hyperlink"/>
            <w:i/>
            <w:iCs/>
          </w:rPr>
          <w:t>Half-Life</w:t>
        </w:r>
      </w:hyperlink>
      <w:r>
        <w:t xml:space="preserve">, </w:t>
      </w:r>
      <w:hyperlink r:id="rId36" w:tooltip="Call of Duty" w:history="1">
        <w:r>
          <w:rPr>
            <w:rStyle w:val="Hyperlink"/>
            <w:i/>
            <w:iCs/>
          </w:rPr>
          <w:t>Call of Duty</w:t>
        </w:r>
      </w:hyperlink>
      <w:r>
        <w:t xml:space="preserve"> and </w:t>
      </w:r>
      <w:hyperlink r:id="rId37" w:tooltip="Medal of Honor (1999 video game)" w:history="1">
        <w:r>
          <w:rPr>
            <w:rStyle w:val="Hyperlink"/>
            <w:i/>
            <w:iCs/>
          </w:rPr>
          <w:t>Medal of Honor</w:t>
        </w:r>
      </w:hyperlink>
      <w:r>
        <w:t>.</w:t>
      </w:r>
    </w:p>
    <w:p w14:paraId="1F6E784F" w14:textId="6C0A222C" w:rsidR="00425CCE" w:rsidRDefault="00425CCE" w:rsidP="00B34737">
      <w:pPr>
        <w:pStyle w:val="Content"/>
      </w:pPr>
    </w:p>
    <w:p w14:paraId="5BCDEA05" w14:textId="46A7F6B9" w:rsidR="00425CCE" w:rsidRDefault="00CB79B4" w:rsidP="00B34737">
      <w:pPr>
        <w:pStyle w:val="Content"/>
        <w:rPr>
          <w:vertAlign w:val="superscript"/>
        </w:rPr>
      </w:pPr>
      <w:r>
        <w:t xml:space="preserve">On August 7, 2013, Carmack joined </w:t>
      </w:r>
      <w:hyperlink r:id="rId38" w:tooltip="Oculus Rift" w:history="1">
        <w:r>
          <w:rPr>
            <w:rStyle w:val="Hyperlink"/>
          </w:rPr>
          <w:t>Oculus VR</w:t>
        </w:r>
      </w:hyperlink>
      <w:r>
        <w:t xml:space="preserve"> as their </w:t>
      </w:r>
      <w:hyperlink r:id="rId39" w:tooltip="Chief technology officer" w:history="1">
        <w:r>
          <w:rPr>
            <w:rStyle w:val="Hyperlink"/>
          </w:rPr>
          <w:t>CTO</w:t>
        </w:r>
      </w:hyperlink>
      <w:r>
        <w:t>.</w:t>
      </w:r>
      <w:hyperlink r:id="rId40" w:anchor="cite_note-10" w:history="1">
        <w:r>
          <w:rPr>
            <w:rStyle w:val="Hyperlink"/>
            <w:vertAlign w:val="superscript"/>
          </w:rPr>
          <w:t>[10]</w:t>
        </w:r>
      </w:hyperlink>
      <w:r>
        <w:t xml:space="preserve"> On November 22, 2013, he resigned from </w:t>
      </w:r>
      <w:hyperlink r:id="rId41" w:tooltip="Id Software" w:history="1">
        <w:r>
          <w:rPr>
            <w:rStyle w:val="Hyperlink"/>
          </w:rPr>
          <w:t>id Software</w:t>
        </w:r>
      </w:hyperlink>
      <w:r>
        <w:t xml:space="preserve"> to work full-time at Oculus VR.</w:t>
      </w:r>
      <w:hyperlink r:id="rId42" w:anchor="cite_note-polygon-2" w:history="1">
        <w:r>
          <w:rPr>
            <w:rStyle w:val="Hyperlink"/>
            <w:vertAlign w:val="superscript"/>
          </w:rPr>
          <w:t>[2]</w:t>
        </w:r>
      </w:hyperlink>
      <w:hyperlink r:id="rId43" w:anchor="cite_note-11" w:history="1">
        <w:r>
          <w:rPr>
            <w:rStyle w:val="Hyperlink"/>
            <w:vertAlign w:val="superscript"/>
          </w:rPr>
          <w:t>[11]</w:t>
        </w:r>
      </w:hyperlink>
      <w:r>
        <w:t xml:space="preserve"> Carmack's reason for leaving was because id's parent company </w:t>
      </w:r>
      <w:hyperlink r:id="rId44" w:tooltip="ZeniMax Media" w:history="1">
        <w:proofErr w:type="spellStart"/>
        <w:r>
          <w:rPr>
            <w:rStyle w:val="Hyperlink"/>
          </w:rPr>
          <w:t>ZeniMax</w:t>
        </w:r>
        <w:proofErr w:type="spellEnd"/>
        <w:r>
          <w:rPr>
            <w:rStyle w:val="Hyperlink"/>
          </w:rPr>
          <w:t xml:space="preserve"> Media</w:t>
        </w:r>
      </w:hyperlink>
      <w:r>
        <w:t xml:space="preserve"> didn't want to support Oculus Rift.</w:t>
      </w:r>
      <w:hyperlink r:id="rId45" w:anchor="cite_note-12" w:history="1">
        <w:r>
          <w:rPr>
            <w:rStyle w:val="Hyperlink"/>
            <w:vertAlign w:val="superscript"/>
          </w:rPr>
          <w:t>[12]</w:t>
        </w:r>
      </w:hyperlink>
      <w:r>
        <w:t xml:space="preserve"> Carmack's role at both companies later became central to a </w:t>
      </w:r>
      <w:proofErr w:type="spellStart"/>
      <w:r>
        <w:t>ZeniMax</w:t>
      </w:r>
      <w:proofErr w:type="spellEnd"/>
      <w:r>
        <w:t xml:space="preserve"> </w:t>
      </w:r>
      <w:hyperlink r:id="rId46" w:tooltip="Lawsuit" w:history="1">
        <w:r>
          <w:rPr>
            <w:rStyle w:val="Hyperlink"/>
          </w:rPr>
          <w:t>lawsuit</w:t>
        </w:r>
      </w:hyperlink>
      <w:r>
        <w:t xml:space="preserve"> against Oculus parent company </w:t>
      </w:r>
      <w:hyperlink r:id="rId47" w:tooltip="Facebook" w:history="1">
        <w:r>
          <w:rPr>
            <w:rStyle w:val="Hyperlink"/>
          </w:rPr>
          <w:t>Facebook</w:t>
        </w:r>
      </w:hyperlink>
      <w:r>
        <w:t xml:space="preserve">, claiming that Oculus stole </w:t>
      </w:r>
      <w:proofErr w:type="spellStart"/>
      <w:r>
        <w:t>ZeniMax's</w:t>
      </w:r>
      <w:proofErr w:type="spellEnd"/>
      <w:r>
        <w:t xml:space="preserve"> virtual reality </w:t>
      </w:r>
      <w:hyperlink r:id="rId48" w:tooltip="Intellectual property" w:history="1">
        <w:r>
          <w:rPr>
            <w:rStyle w:val="Hyperlink"/>
          </w:rPr>
          <w:t>intellectual property</w:t>
        </w:r>
      </w:hyperlink>
      <w:r>
        <w:t>.</w:t>
      </w:r>
      <w:hyperlink r:id="rId49" w:anchor="cite_note-13" w:history="1">
        <w:r>
          <w:rPr>
            <w:rStyle w:val="Hyperlink"/>
            <w:vertAlign w:val="superscript"/>
          </w:rPr>
          <w:t>[13]</w:t>
        </w:r>
      </w:hyperlink>
      <w:hyperlink r:id="rId50" w:anchor="cite_note-14" w:history="1">
        <w:r>
          <w:rPr>
            <w:rStyle w:val="Hyperlink"/>
            <w:vertAlign w:val="superscript"/>
          </w:rPr>
          <w:t>[14]</w:t>
        </w:r>
      </w:hyperlink>
      <w:hyperlink r:id="rId51" w:anchor="cite_note-15" w:history="1">
        <w:r>
          <w:rPr>
            <w:rStyle w:val="Hyperlink"/>
            <w:vertAlign w:val="superscript"/>
          </w:rPr>
          <w:t>[15]</w:t>
        </w:r>
      </w:hyperlink>
      <w:r>
        <w:t xml:space="preserve"> The trial jury absolved Carmack of liability, though Oculus and other corporate officers were held liable for trademark, copyright, and contract violations.</w:t>
      </w:r>
      <w:hyperlink r:id="rId52" w:anchor="cite_note-16" w:history="1">
        <w:r>
          <w:rPr>
            <w:rStyle w:val="Hyperlink"/>
            <w:vertAlign w:val="superscript"/>
          </w:rPr>
          <w:t>[16]</w:t>
        </w:r>
      </w:hyperlink>
    </w:p>
    <w:p w14:paraId="34B0F4CB" w14:textId="03ABE492" w:rsidR="00CB79B4" w:rsidRDefault="00CB79B4" w:rsidP="00B34737">
      <w:pPr>
        <w:pStyle w:val="Content"/>
        <w:rPr>
          <w:vertAlign w:val="superscript"/>
        </w:rPr>
      </w:pPr>
    </w:p>
    <w:p w14:paraId="746C59D3" w14:textId="15B917A2" w:rsidR="00CB79B4" w:rsidRDefault="00043DE9" w:rsidP="00B34737">
      <w:pPr>
        <w:pStyle w:val="Content"/>
        <w:rPr>
          <w:vertAlign w:val="superscript"/>
        </w:rPr>
      </w:pPr>
      <w:r>
        <w:t xml:space="preserve">On November 13, 2019, Carmack announced that he is stepping down from the Oculus CTO role to become a "Consulting CTO" in order to allocate more time to his work on </w:t>
      </w:r>
      <w:hyperlink r:id="rId53" w:tooltip="Artificial general intelligence" w:history="1">
        <w:r>
          <w:rPr>
            <w:rStyle w:val="Hyperlink"/>
          </w:rPr>
          <w:t>artificial general intelligence</w:t>
        </w:r>
      </w:hyperlink>
      <w:r>
        <w:t xml:space="preserve"> (AGI).</w:t>
      </w:r>
      <w:hyperlink r:id="rId54" w:anchor="cite_note-consultant-3" w:history="1">
        <w:r>
          <w:rPr>
            <w:rStyle w:val="Hyperlink"/>
            <w:vertAlign w:val="superscript"/>
          </w:rPr>
          <w:t>[3]</w:t>
        </w:r>
      </w:hyperlink>
    </w:p>
    <w:p w14:paraId="78CC5134" w14:textId="5154304D" w:rsidR="00043DE9" w:rsidRDefault="00043DE9" w:rsidP="00B34737">
      <w:pPr>
        <w:pStyle w:val="Content"/>
        <w:rPr>
          <w:vertAlign w:val="superscript"/>
        </w:rPr>
      </w:pPr>
    </w:p>
    <w:p w14:paraId="25CDCFEB" w14:textId="29D661B3" w:rsidR="00043DE9" w:rsidRDefault="00D86318" w:rsidP="00B34737">
      <w:pPr>
        <w:pStyle w:val="Content"/>
      </w:pPr>
      <w:r>
        <w:t xml:space="preserve">Carmack is a well-known advocate of </w:t>
      </w:r>
      <w:hyperlink r:id="rId55" w:tooltip="Open-source software" w:history="1">
        <w:r>
          <w:rPr>
            <w:rStyle w:val="Hyperlink"/>
          </w:rPr>
          <w:t>open-source software</w:t>
        </w:r>
      </w:hyperlink>
      <w:r>
        <w:t xml:space="preserve">, and has repeatedly voiced his opposition to </w:t>
      </w:r>
      <w:hyperlink r:id="rId56" w:tooltip="Software patent" w:history="1">
        <w:r>
          <w:rPr>
            <w:rStyle w:val="Hyperlink"/>
          </w:rPr>
          <w:t>software patents</w:t>
        </w:r>
      </w:hyperlink>
      <w:r>
        <w:t>, equating them to robbery.</w:t>
      </w:r>
      <w:hyperlink r:id="rId57" w:anchor="cite_note-23" w:history="1">
        <w:r>
          <w:rPr>
            <w:rStyle w:val="Hyperlink"/>
            <w:vertAlign w:val="superscript"/>
          </w:rPr>
          <w:t>[23]</w:t>
        </w:r>
      </w:hyperlink>
      <w:r>
        <w:t xml:space="preserve"> He has also contributed to open source projects, such as starting the initial port of the </w:t>
      </w:r>
      <w:hyperlink r:id="rId58" w:tooltip="X Window System" w:history="1">
        <w:r>
          <w:rPr>
            <w:rStyle w:val="Hyperlink"/>
          </w:rPr>
          <w:t>X Window System</w:t>
        </w:r>
      </w:hyperlink>
      <w:r>
        <w:t xml:space="preserve"> to </w:t>
      </w:r>
      <w:hyperlink r:id="rId59" w:tooltip="Mac OS X Server" w:history="1">
        <w:r>
          <w:rPr>
            <w:rStyle w:val="Hyperlink"/>
          </w:rPr>
          <w:t>Mac OS X Server</w:t>
        </w:r>
      </w:hyperlink>
      <w:r>
        <w:t xml:space="preserve"> and working to improve the OpenGL drivers for Linux through the </w:t>
      </w:r>
      <w:hyperlink r:id="rId60" w:tooltip="Utah GLX" w:history="1">
        <w:r>
          <w:rPr>
            <w:rStyle w:val="Hyperlink"/>
          </w:rPr>
          <w:t>Utah GLX</w:t>
        </w:r>
      </w:hyperlink>
      <w:r>
        <w:t xml:space="preserve"> project.</w:t>
      </w:r>
    </w:p>
    <w:p w14:paraId="206EE333" w14:textId="590EE6D4" w:rsidR="00D86318" w:rsidRDefault="00D86318" w:rsidP="00B34737">
      <w:pPr>
        <w:pStyle w:val="Content"/>
      </w:pPr>
    </w:p>
    <w:p w14:paraId="2BBA41E9" w14:textId="17B61B7C" w:rsidR="00D86318" w:rsidRDefault="00850052" w:rsidP="00B34737">
      <w:pPr>
        <w:pStyle w:val="Content"/>
        <w:rPr>
          <w:vertAlign w:val="superscript"/>
        </w:rPr>
      </w:pPr>
      <w:r>
        <w:t xml:space="preserve">id Software has since publicly released the source code to </w:t>
      </w:r>
      <w:r>
        <w:rPr>
          <w:i/>
          <w:iCs/>
        </w:rPr>
        <w:t>Quake</w:t>
      </w:r>
      <w:r>
        <w:t xml:space="preserve">, </w:t>
      </w:r>
      <w:r>
        <w:rPr>
          <w:i/>
          <w:iCs/>
        </w:rPr>
        <w:t>Quake 2</w:t>
      </w:r>
      <w:r>
        <w:t xml:space="preserve">, </w:t>
      </w:r>
      <w:r>
        <w:rPr>
          <w:i/>
          <w:iCs/>
        </w:rPr>
        <w:t>Quake 3</w:t>
      </w:r>
      <w:r>
        <w:t xml:space="preserve"> and lastly </w:t>
      </w:r>
      <w:r>
        <w:rPr>
          <w:i/>
          <w:iCs/>
        </w:rPr>
        <w:t>Doom 3</w:t>
      </w:r>
      <w:r>
        <w:t xml:space="preserve"> (and later the </w:t>
      </w:r>
      <w:r>
        <w:rPr>
          <w:i/>
          <w:iCs/>
        </w:rPr>
        <w:t>BFG Edition</w:t>
      </w:r>
      <w:r>
        <w:t xml:space="preserve">), all under the </w:t>
      </w:r>
      <w:hyperlink r:id="rId61" w:tooltip="GNU General Public License" w:history="1">
        <w:r>
          <w:rPr>
            <w:rStyle w:val="Hyperlink"/>
          </w:rPr>
          <w:t>GNU General Public License</w:t>
        </w:r>
      </w:hyperlink>
      <w:r>
        <w:t xml:space="preserve"> (GPL). The </w:t>
      </w:r>
      <w:r>
        <w:rPr>
          <w:i/>
          <w:iCs/>
        </w:rPr>
        <w:t>Doom</w:t>
      </w:r>
      <w:r>
        <w:t xml:space="preserve"> source code was also re-released under the GPL in 1999. The </w:t>
      </w:r>
      <w:hyperlink r:id="rId62" w:tooltip="Id Tech 4" w:history="1">
        <w:r>
          <w:rPr>
            <w:rStyle w:val="Hyperlink"/>
          </w:rPr>
          <w:t xml:space="preserve">id Tech </w:t>
        </w:r>
        <w:r>
          <w:rPr>
            <w:rStyle w:val="Hyperlink"/>
          </w:rPr>
          <w:lastRenderedPageBreak/>
          <w:t>4</w:t>
        </w:r>
      </w:hyperlink>
      <w:r>
        <w:t xml:space="preserve"> engine, more commonly known as the "</w:t>
      </w:r>
      <w:hyperlink r:id="rId63" w:tooltip="Doom 3" w:history="1">
        <w:r>
          <w:rPr>
            <w:rStyle w:val="Hyperlink"/>
          </w:rPr>
          <w:t>Doom 3</w:t>
        </w:r>
      </w:hyperlink>
      <w:r>
        <w:t xml:space="preserve"> engine", has also been released as </w:t>
      </w:r>
      <w:hyperlink r:id="rId64" w:tooltip="Open-source license" w:history="1">
        <w:r>
          <w:rPr>
            <w:rStyle w:val="Hyperlink"/>
          </w:rPr>
          <w:t>open-source license</w:t>
        </w:r>
      </w:hyperlink>
      <w:r>
        <w:t xml:space="preserve"> under the GPL.</w:t>
      </w:r>
      <w:hyperlink r:id="rId65" w:anchor="cite_note-Doom_3_GPL_Source_Release-24" w:history="1">
        <w:r>
          <w:rPr>
            <w:rStyle w:val="Hyperlink"/>
            <w:vertAlign w:val="superscript"/>
          </w:rPr>
          <w:t>[24]</w:t>
        </w:r>
      </w:hyperlink>
    </w:p>
    <w:p w14:paraId="40490F5B" w14:textId="4DDEEF73" w:rsidR="00850052" w:rsidRDefault="00850052" w:rsidP="00B34737">
      <w:pPr>
        <w:pStyle w:val="Content"/>
        <w:rPr>
          <w:vertAlign w:val="superscript"/>
        </w:rPr>
      </w:pPr>
    </w:p>
    <w:p w14:paraId="7C94DD00" w14:textId="0EDC7A80" w:rsidR="00850052" w:rsidRDefault="008E136A" w:rsidP="00B34737">
      <w:pPr>
        <w:pStyle w:val="Content"/>
      </w:pPr>
      <w:r>
        <w:t>As a game developer, Carmack differed from many of his contemporaries by avoiding commitment to a final release date for any game he was developing. Instead, when asked for a release date on a new title, Carmack would usually reply that the game would be released "when it's done."</w:t>
      </w:r>
      <w:hyperlink r:id="rId66" w:anchor="cite_note-34" w:history="1">
        <w:r>
          <w:rPr>
            <w:rStyle w:val="Hyperlink"/>
            <w:vertAlign w:val="superscript"/>
          </w:rPr>
          <w:t>[34]</w:t>
        </w:r>
      </w:hyperlink>
      <w:r>
        <w:t>. In a 2019, as a guest on the Joe Rogan podcast Carmack stated that his beliefs have changed over time. "I largely recant from that now.".</w:t>
      </w:r>
    </w:p>
    <w:p w14:paraId="3B5435D9" w14:textId="28A2AC43" w:rsidR="00BD4AFB" w:rsidRDefault="00BD4AFB" w:rsidP="00B34737">
      <w:pPr>
        <w:pStyle w:val="Content"/>
      </w:pPr>
    </w:p>
    <w:p w14:paraId="3B24D950" w14:textId="27D6F162" w:rsidR="008E136A" w:rsidRDefault="00F102C2" w:rsidP="00B34737">
      <w:pPr>
        <w:pStyle w:val="Content"/>
      </w:pPr>
      <w:hyperlink r:id="rId67" w:anchor="Recognition" w:history="1">
        <w:r w:rsidR="00BD4AFB" w:rsidRPr="001249F2">
          <w:rPr>
            <w:rStyle w:val="Hyperlink"/>
          </w:rPr>
          <w:t>https://en.wikipedia.org/wiki/John_Carmack#Recognition</w:t>
        </w:r>
      </w:hyperlink>
    </w:p>
    <w:p w14:paraId="73F73F7B" w14:textId="6A7AD92F" w:rsidR="00BD4AFB" w:rsidRDefault="00BD4AFB" w:rsidP="00B34737">
      <w:pPr>
        <w:pStyle w:val="Content"/>
      </w:pPr>
    </w:p>
    <w:p w14:paraId="05EACAED" w14:textId="583FB1E7" w:rsidR="004C7A4B" w:rsidRDefault="00F102C2" w:rsidP="00B34737">
      <w:pPr>
        <w:pStyle w:val="Content"/>
      </w:pPr>
      <w:hyperlink r:id="rId68" w:history="1">
        <w:r w:rsidR="004C7A4B" w:rsidRPr="001249F2">
          <w:rPr>
            <w:rStyle w:val="Hyperlink"/>
          </w:rPr>
          <w:t>https://en.wikipedia.org/wiki/Masters_of_Doom</w:t>
        </w:r>
      </w:hyperlink>
    </w:p>
    <w:p w14:paraId="31EB3E8D" w14:textId="77777777" w:rsidR="004C7A4B" w:rsidRDefault="004C7A4B" w:rsidP="00B34737">
      <w:pPr>
        <w:pStyle w:val="Content"/>
      </w:pPr>
    </w:p>
    <w:p w14:paraId="4C4AF697" w14:textId="73CB4255" w:rsidR="00BD4AFB" w:rsidRDefault="004C7A4B" w:rsidP="00B34737">
      <w:pPr>
        <w:pStyle w:val="Content"/>
      </w:pPr>
      <w:r>
        <w:t>He describes Carmack and Romero as the driving forces of id Software, but with very different personalities: Romero is presented as having unbridled creativity and considerable skill, but he loses focus when the spectacular success of the games allows him to adopt a rock star-like public persona. Carmack, on the other hand, is depicted as an introvert, whose unparalleled programming skills are the backbone of id Software, enabling the company to create extremely sophisticated games. However, he has little interest in – or even understanding of – the social niceties that enable people to enjoy working together.</w:t>
      </w:r>
    </w:p>
    <w:p w14:paraId="57BCB43C" w14:textId="7D5B3749" w:rsidR="00FC7085" w:rsidRDefault="00FC7085" w:rsidP="00B34737">
      <w:pPr>
        <w:pStyle w:val="Content"/>
      </w:pPr>
    </w:p>
    <w:p w14:paraId="2F64F564" w14:textId="3A83A381" w:rsidR="00FC7085" w:rsidRDefault="00FC7085" w:rsidP="00B34737">
      <w:pPr>
        <w:pStyle w:val="Content"/>
      </w:pPr>
      <w:r>
        <w:t xml:space="preserve">Much of the book concentrates on this dynamic. While the two men initially complement each other well, eventually conflicts develop, leading Romero to be fired from the company. Carmack, the skilled creator of the complicated and fast </w:t>
      </w:r>
      <w:hyperlink r:id="rId69" w:tooltip="Game engine" w:history="1">
        <w:r>
          <w:rPr>
            <w:rStyle w:val="Hyperlink"/>
          </w:rPr>
          <w:t>game engines</w:t>
        </w:r>
      </w:hyperlink>
      <w:r>
        <w:t xml:space="preserve"> the company's products use, is repeatedly referred to as the only person in the company who isn't expendable, and this gives him a great degree of authority and influence.</w:t>
      </w:r>
      <w:r w:rsidR="009E7675">
        <w:t xml:space="preserve"> However, this influence transforms id Software into a considerably less pleasant and fun place to work and causes the company's games to become increasingly repetitive, despite their technological sophistication.</w:t>
      </w:r>
    </w:p>
    <w:p w14:paraId="31EB67C5" w14:textId="77777777" w:rsidR="007D3234" w:rsidRPr="0038244F" w:rsidRDefault="007D3234" w:rsidP="00B34737">
      <w:pPr>
        <w:pStyle w:val="Content"/>
        <w:rPr>
          <w:vertAlign w:val="superscript"/>
        </w:rPr>
      </w:pPr>
    </w:p>
    <w:p w14:paraId="5E5534EF" w14:textId="6FF50747" w:rsidR="0087605E" w:rsidRPr="008F4E45" w:rsidRDefault="00B34737" w:rsidP="00B34737">
      <w:pPr>
        <w:pStyle w:val="Content"/>
        <w:rPr>
          <w:color w:val="FF0000"/>
        </w:rPr>
      </w:pPr>
      <w:r w:rsidRPr="008F4E45">
        <w:rPr>
          <w:color w:val="FF0000"/>
        </w:rPr>
        <w:t>Sources:</w:t>
      </w:r>
    </w:p>
    <w:p w14:paraId="06BC7973" w14:textId="5A0B7338" w:rsidR="00B34737" w:rsidRPr="008F4E45" w:rsidRDefault="00F102C2" w:rsidP="00B34737">
      <w:pPr>
        <w:pStyle w:val="Content"/>
        <w:rPr>
          <w:color w:val="FF0000"/>
        </w:rPr>
      </w:pPr>
      <w:hyperlink r:id="rId70" w:history="1">
        <w:r w:rsidR="008F4E45" w:rsidRPr="008F4E45">
          <w:rPr>
            <w:rStyle w:val="Hyperlink"/>
            <w:color w:val="FF0000"/>
          </w:rPr>
          <w:t>https://en.wikipedia.org/wiki/John_Carmack</w:t>
        </w:r>
      </w:hyperlink>
    </w:p>
    <w:p w14:paraId="44F8755C" w14:textId="6CBEAB43" w:rsidR="008F4E45" w:rsidRDefault="008F4E45" w:rsidP="00B34737">
      <w:pPr>
        <w:pStyle w:val="Content"/>
      </w:pPr>
    </w:p>
    <w:p w14:paraId="167167F5" w14:textId="77777777" w:rsidR="0030582B" w:rsidRDefault="0030582B" w:rsidP="0030582B">
      <w:pPr>
        <w:pStyle w:val="Content"/>
      </w:pPr>
      <w:r w:rsidRPr="0030582B">
        <w:t>https://peoplepill.com/people/john-carmack/</w:t>
      </w:r>
    </w:p>
    <w:p w14:paraId="69BD18E8" w14:textId="716A50D4" w:rsidR="0030582B" w:rsidRDefault="0030582B" w:rsidP="00B34737">
      <w:pPr>
        <w:pStyle w:val="Content"/>
      </w:pPr>
    </w:p>
    <w:p w14:paraId="55B5BE68" w14:textId="7582691D" w:rsidR="0030582B" w:rsidRDefault="00F102C2" w:rsidP="0030582B">
      <w:pPr>
        <w:pStyle w:val="Content"/>
        <w:rPr>
          <w:rStyle w:val="Hyperlink"/>
        </w:rPr>
      </w:pPr>
      <w:hyperlink r:id="rId71" w:anchor="Recognition" w:history="1">
        <w:r w:rsidR="0030582B" w:rsidRPr="001249F2">
          <w:rPr>
            <w:rStyle w:val="Hyperlink"/>
          </w:rPr>
          <w:t>https://en.wikipedia.org/wiki/John_Carmack#Recognition</w:t>
        </w:r>
      </w:hyperlink>
    </w:p>
    <w:p w14:paraId="27077A11" w14:textId="64E2B3D1" w:rsidR="00453115" w:rsidRDefault="00453115" w:rsidP="0030582B">
      <w:pPr>
        <w:pStyle w:val="Content"/>
        <w:rPr>
          <w:rStyle w:val="Hyperlink"/>
        </w:rPr>
      </w:pPr>
    </w:p>
    <w:p w14:paraId="190437FD" w14:textId="77777777" w:rsidR="00453115" w:rsidRDefault="00453115" w:rsidP="0030582B">
      <w:pPr>
        <w:pStyle w:val="Content"/>
      </w:pPr>
      <w:r w:rsidRPr="00453115">
        <w:t>https://selftaught.blog/300-pages-interviews-john-carmack/#more-170</w:t>
      </w:r>
    </w:p>
    <w:sdt>
      <w:sdtPr>
        <w:id w:val="1994981282"/>
        <w:docPartObj>
          <w:docPartGallery w:val="Bibliographies"/>
          <w:docPartUnique/>
        </w:docPartObj>
      </w:sdtPr>
      <w:sdtEndPr>
        <w:rPr>
          <w:rFonts w:asciiTheme="minorHAnsi" w:eastAsiaTheme="minorEastAsia" w:hAnsiTheme="minorHAnsi" w:cstheme="minorBidi"/>
          <w:color w:val="082A75" w:themeColor="text2"/>
          <w:kern w:val="0"/>
          <w:sz w:val="28"/>
          <w:szCs w:val="22"/>
        </w:rPr>
      </w:sdtEndPr>
      <w:sdtContent>
        <w:p w14:paraId="51E4AE0B" w14:textId="581BE92D" w:rsidR="00453115" w:rsidRDefault="00453115" w:rsidP="003421B0">
          <w:pPr>
            <w:pStyle w:val="Heading1"/>
            <w:tabs>
              <w:tab w:val="center" w:pos="4968"/>
            </w:tabs>
          </w:pPr>
          <w:r>
            <w:t>References</w:t>
          </w:r>
          <w:r w:rsidR="003421B0">
            <w:tab/>
          </w:r>
        </w:p>
        <w:sdt>
          <w:sdtPr>
            <w:id w:val="-573587230"/>
            <w:bibliography/>
          </w:sdtPr>
          <w:sdtContent>
            <w:p w14:paraId="0D332B68" w14:textId="77777777" w:rsidR="006B1949" w:rsidRDefault="00453115" w:rsidP="006B1949">
              <w:pPr>
                <w:pStyle w:val="Bibliography"/>
                <w:ind w:left="720" w:hanging="720"/>
                <w:rPr>
                  <w:noProof/>
                  <w:sz w:val="24"/>
                  <w:szCs w:val="24"/>
                </w:rPr>
              </w:pPr>
              <w:r>
                <w:rPr>
                  <w:b w:val="0"/>
                </w:rPr>
                <w:fldChar w:fldCharType="begin"/>
              </w:r>
              <w:r>
                <w:instrText xml:space="preserve"> BIBLIOGRAPHY </w:instrText>
              </w:r>
              <w:r>
                <w:rPr>
                  <w:b w:val="0"/>
                </w:rPr>
                <w:fldChar w:fldCharType="separate"/>
              </w:r>
              <w:r w:rsidR="006B1949">
                <w:rPr>
                  <w:noProof/>
                </w:rPr>
                <w:t xml:space="preserve">Althoff, C. (n.d.). </w:t>
              </w:r>
              <w:r w:rsidR="006B1949">
                <w:rPr>
                  <w:i/>
                  <w:iCs/>
                  <w:noProof/>
                </w:rPr>
                <w:t>selftaught.blog</w:t>
              </w:r>
              <w:r w:rsidR="006B1949">
                <w:rPr>
                  <w:noProof/>
                </w:rPr>
                <w:t>. Retrieved from https://selftaught.blog/300-pages-interviews-john-carmack/#more-170</w:t>
              </w:r>
            </w:p>
            <w:p w14:paraId="7F14FFEE" w14:textId="77777777" w:rsidR="006B1949" w:rsidRDefault="006B1949" w:rsidP="006B1949">
              <w:pPr>
                <w:pStyle w:val="Bibliography"/>
                <w:ind w:left="720" w:hanging="720"/>
                <w:rPr>
                  <w:noProof/>
                </w:rPr>
              </w:pPr>
              <w:r>
                <w:rPr>
                  <w:noProof/>
                </w:rPr>
                <w:t>Carmack, J. (2014, Jan 17). Retrieved from Twitter: https://twitter.com/id_aa_carmack/status/424280173437919232?lang=en</w:t>
              </w:r>
            </w:p>
            <w:p w14:paraId="63AB54C8" w14:textId="77777777" w:rsidR="006B1949" w:rsidRDefault="006B1949" w:rsidP="006B1949">
              <w:pPr>
                <w:pStyle w:val="Bibliography"/>
                <w:ind w:left="720" w:hanging="720"/>
                <w:rPr>
                  <w:noProof/>
                </w:rPr>
              </w:pPr>
              <w:r>
                <w:rPr>
                  <w:noProof/>
                </w:rPr>
                <w:t xml:space="preserve">Kushner, D. (2003). Masters of Doom. In D. Kushner, </w:t>
              </w:r>
              <w:r>
                <w:rPr>
                  <w:i/>
                  <w:iCs/>
                  <w:noProof/>
                </w:rPr>
                <w:t>Masters of Doom</w:t>
              </w:r>
              <w:r>
                <w:rPr>
                  <w:noProof/>
                </w:rPr>
                <w:t xml:space="preserve"> (p. 352).</w:t>
              </w:r>
            </w:p>
            <w:p w14:paraId="3EE0584B" w14:textId="77777777" w:rsidR="006B1949" w:rsidRDefault="006B1949" w:rsidP="006B1949">
              <w:pPr>
                <w:pStyle w:val="Bibliography"/>
                <w:ind w:left="720" w:hanging="720"/>
                <w:rPr>
                  <w:noProof/>
                </w:rPr>
              </w:pPr>
              <w:r>
                <w:rPr>
                  <w:noProof/>
                </w:rPr>
                <w:t>Romero, J. (2006, May 15). Retrieved from http://legacy.3drealms.com/news/2006/05/the_apogee_legacy_19.html</w:t>
              </w:r>
            </w:p>
            <w:p w14:paraId="3FA814B5" w14:textId="77777777" w:rsidR="006B1949" w:rsidRDefault="006B1949" w:rsidP="006B1949">
              <w:pPr>
                <w:pStyle w:val="Bibliography"/>
                <w:ind w:left="720" w:hanging="720"/>
                <w:rPr>
                  <w:noProof/>
                </w:rPr>
              </w:pPr>
              <w:r>
                <w:rPr>
                  <w:noProof/>
                </w:rPr>
                <w:t>Spectrum. (2002, Aug 1). Retrieved from https://spectrum.ieee.org/consumer-electronics/gaming/the-video-game-software-wizardry-of-id</w:t>
              </w:r>
            </w:p>
            <w:p w14:paraId="4CF5B144" w14:textId="12A5D9B2" w:rsidR="00453115" w:rsidRDefault="00453115" w:rsidP="006B1949">
              <w:r>
                <w:rPr>
                  <w:b w:val="0"/>
                  <w:bCs/>
                  <w:noProof/>
                </w:rPr>
                <w:fldChar w:fldCharType="end"/>
              </w:r>
            </w:p>
          </w:sdtContent>
        </w:sdt>
      </w:sdtContent>
    </w:sdt>
    <w:p w14:paraId="68194A5D" w14:textId="02BC9DF3" w:rsidR="00453115" w:rsidRDefault="00453115" w:rsidP="0030582B">
      <w:pPr>
        <w:pStyle w:val="Content"/>
      </w:pPr>
    </w:p>
    <w:p w14:paraId="16ABBE71" w14:textId="77777777" w:rsidR="0030582B" w:rsidRPr="00D70D02" w:rsidRDefault="0030582B" w:rsidP="00B34737">
      <w:pPr>
        <w:pStyle w:val="Content"/>
      </w:pPr>
    </w:p>
    <w:sectPr w:rsidR="0030582B" w:rsidRPr="00D70D02" w:rsidSect="00DF027C">
      <w:headerReference w:type="default" r:id="rId72"/>
      <w:footerReference w:type="default" r:id="rId7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9EED1" w14:textId="77777777" w:rsidR="00F102C2" w:rsidRDefault="00F102C2">
      <w:r>
        <w:separator/>
      </w:r>
    </w:p>
    <w:p w14:paraId="383BB613" w14:textId="77777777" w:rsidR="00F102C2" w:rsidRDefault="00F102C2"/>
  </w:endnote>
  <w:endnote w:type="continuationSeparator" w:id="0">
    <w:p w14:paraId="46922859" w14:textId="77777777" w:rsidR="00F102C2" w:rsidRDefault="00F102C2">
      <w:r>
        <w:continuationSeparator/>
      </w:r>
    </w:p>
    <w:p w14:paraId="7022B4A6" w14:textId="77777777" w:rsidR="00F102C2" w:rsidRDefault="00F102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69017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0E818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7F500" w14:textId="77777777" w:rsidR="00F102C2" w:rsidRDefault="00F102C2">
      <w:r>
        <w:separator/>
      </w:r>
    </w:p>
    <w:p w14:paraId="51EEB3BA" w14:textId="77777777" w:rsidR="00F102C2" w:rsidRDefault="00F102C2"/>
  </w:footnote>
  <w:footnote w:type="continuationSeparator" w:id="0">
    <w:p w14:paraId="23367A0D" w14:textId="77777777" w:rsidR="00F102C2" w:rsidRDefault="00F102C2">
      <w:r>
        <w:continuationSeparator/>
      </w:r>
    </w:p>
    <w:p w14:paraId="7BF4FBCB" w14:textId="77777777" w:rsidR="00F102C2" w:rsidRDefault="00F102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79C8B84" w14:textId="77777777" w:rsidTr="00D077E9">
      <w:trPr>
        <w:trHeight w:val="978"/>
      </w:trPr>
      <w:tc>
        <w:tcPr>
          <w:tcW w:w="9990" w:type="dxa"/>
          <w:tcBorders>
            <w:top w:val="nil"/>
            <w:left w:val="nil"/>
            <w:bottom w:val="single" w:sz="36" w:space="0" w:color="34ABA2" w:themeColor="accent3"/>
            <w:right w:val="nil"/>
          </w:tcBorders>
        </w:tcPr>
        <w:p w14:paraId="5268C00D" w14:textId="77777777" w:rsidR="00D077E9" w:rsidRDefault="00D077E9">
          <w:pPr>
            <w:pStyle w:val="Header"/>
          </w:pPr>
        </w:p>
      </w:tc>
    </w:tr>
  </w:tbl>
  <w:p w14:paraId="6BA103CB"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59"/>
    <w:rsid w:val="00007D1A"/>
    <w:rsid w:val="0002482E"/>
    <w:rsid w:val="00040A68"/>
    <w:rsid w:val="00040CEF"/>
    <w:rsid w:val="000424D4"/>
    <w:rsid w:val="00043DE9"/>
    <w:rsid w:val="0004490E"/>
    <w:rsid w:val="00046B7F"/>
    <w:rsid w:val="00047EFA"/>
    <w:rsid w:val="00050324"/>
    <w:rsid w:val="00087132"/>
    <w:rsid w:val="000A0150"/>
    <w:rsid w:val="000D0018"/>
    <w:rsid w:val="000E53F5"/>
    <w:rsid w:val="000E63C9"/>
    <w:rsid w:val="000F3D60"/>
    <w:rsid w:val="00130E9D"/>
    <w:rsid w:val="00150A6D"/>
    <w:rsid w:val="001512AC"/>
    <w:rsid w:val="00184A6C"/>
    <w:rsid w:val="00185B35"/>
    <w:rsid w:val="001A4B89"/>
    <w:rsid w:val="001C4D22"/>
    <w:rsid w:val="001D3033"/>
    <w:rsid w:val="001F2BC8"/>
    <w:rsid w:val="001F5F6B"/>
    <w:rsid w:val="00206B83"/>
    <w:rsid w:val="002070B1"/>
    <w:rsid w:val="002143E7"/>
    <w:rsid w:val="00243EBC"/>
    <w:rsid w:val="00246A35"/>
    <w:rsid w:val="00265093"/>
    <w:rsid w:val="00273A30"/>
    <w:rsid w:val="00284348"/>
    <w:rsid w:val="0028718A"/>
    <w:rsid w:val="002924FF"/>
    <w:rsid w:val="002B4DC9"/>
    <w:rsid w:val="002D49F5"/>
    <w:rsid w:val="002E127E"/>
    <w:rsid w:val="002F51F5"/>
    <w:rsid w:val="0030582B"/>
    <w:rsid w:val="00311BCF"/>
    <w:rsid w:val="00312137"/>
    <w:rsid w:val="00330359"/>
    <w:rsid w:val="0033762F"/>
    <w:rsid w:val="003421B0"/>
    <w:rsid w:val="00366C7E"/>
    <w:rsid w:val="0038244F"/>
    <w:rsid w:val="00384EA3"/>
    <w:rsid w:val="003948CA"/>
    <w:rsid w:val="003A39A1"/>
    <w:rsid w:val="003A50E0"/>
    <w:rsid w:val="003B13D0"/>
    <w:rsid w:val="003B2F0C"/>
    <w:rsid w:val="003C0C20"/>
    <w:rsid w:val="003C2191"/>
    <w:rsid w:val="003D3863"/>
    <w:rsid w:val="003D5B15"/>
    <w:rsid w:val="003E3AD3"/>
    <w:rsid w:val="0040475F"/>
    <w:rsid w:val="004110DE"/>
    <w:rsid w:val="00415AB8"/>
    <w:rsid w:val="00425CCE"/>
    <w:rsid w:val="00431591"/>
    <w:rsid w:val="0044085A"/>
    <w:rsid w:val="00442714"/>
    <w:rsid w:val="00447CB6"/>
    <w:rsid w:val="00451882"/>
    <w:rsid w:val="00453115"/>
    <w:rsid w:val="00454B04"/>
    <w:rsid w:val="00467710"/>
    <w:rsid w:val="00485EE4"/>
    <w:rsid w:val="00495920"/>
    <w:rsid w:val="004B21A5"/>
    <w:rsid w:val="004B46F7"/>
    <w:rsid w:val="004C4C32"/>
    <w:rsid w:val="004C7A4B"/>
    <w:rsid w:val="004D0F2D"/>
    <w:rsid w:val="004D4619"/>
    <w:rsid w:val="004D5C54"/>
    <w:rsid w:val="004F5BAB"/>
    <w:rsid w:val="004F777D"/>
    <w:rsid w:val="005037F0"/>
    <w:rsid w:val="00511BB0"/>
    <w:rsid w:val="00516A86"/>
    <w:rsid w:val="005225B0"/>
    <w:rsid w:val="005275F6"/>
    <w:rsid w:val="00543961"/>
    <w:rsid w:val="00556A5F"/>
    <w:rsid w:val="00572102"/>
    <w:rsid w:val="00574477"/>
    <w:rsid w:val="0058661C"/>
    <w:rsid w:val="00595A9D"/>
    <w:rsid w:val="005A4F1B"/>
    <w:rsid w:val="005C45A0"/>
    <w:rsid w:val="005E372A"/>
    <w:rsid w:val="005F1BB0"/>
    <w:rsid w:val="005F6AE5"/>
    <w:rsid w:val="0061226E"/>
    <w:rsid w:val="00614BF0"/>
    <w:rsid w:val="00621A78"/>
    <w:rsid w:val="006459B7"/>
    <w:rsid w:val="00656C4D"/>
    <w:rsid w:val="00657417"/>
    <w:rsid w:val="00687045"/>
    <w:rsid w:val="006962CE"/>
    <w:rsid w:val="006A2701"/>
    <w:rsid w:val="006A366C"/>
    <w:rsid w:val="006B1949"/>
    <w:rsid w:val="006E5716"/>
    <w:rsid w:val="00706498"/>
    <w:rsid w:val="00717609"/>
    <w:rsid w:val="0072715A"/>
    <w:rsid w:val="007302B3"/>
    <w:rsid w:val="00730733"/>
    <w:rsid w:val="00730E3A"/>
    <w:rsid w:val="00733A82"/>
    <w:rsid w:val="00736AAF"/>
    <w:rsid w:val="007407D8"/>
    <w:rsid w:val="0075752A"/>
    <w:rsid w:val="0076195E"/>
    <w:rsid w:val="00765B2A"/>
    <w:rsid w:val="00775B0B"/>
    <w:rsid w:val="00783A34"/>
    <w:rsid w:val="00790659"/>
    <w:rsid w:val="00796F03"/>
    <w:rsid w:val="007A1FD9"/>
    <w:rsid w:val="007B1360"/>
    <w:rsid w:val="007C0FD0"/>
    <w:rsid w:val="007C6B52"/>
    <w:rsid w:val="007D16C5"/>
    <w:rsid w:val="007D22DD"/>
    <w:rsid w:val="007D3234"/>
    <w:rsid w:val="007D333F"/>
    <w:rsid w:val="00831400"/>
    <w:rsid w:val="00833AC6"/>
    <w:rsid w:val="00850052"/>
    <w:rsid w:val="008518A7"/>
    <w:rsid w:val="008571FA"/>
    <w:rsid w:val="00862FE4"/>
    <w:rsid w:val="0086346D"/>
    <w:rsid w:val="0086389A"/>
    <w:rsid w:val="0087605E"/>
    <w:rsid w:val="008B1722"/>
    <w:rsid w:val="008B1FEE"/>
    <w:rsid w:val="008B44E1"/>
    <w:rsid w:val="008B45B1"/>
    <w:rsid w:val="008D198B"/>
    <w:rsid w:val="008D422B"/>
    <w:rsid w:val="008E136A"/>
    <w:rsid w:val="008E3D0A"/>
    <w:rsid w:val="008F4E45"/>
    <w:rsid w:val="00903C32"/>
    <w:rsid w:val="0091158D"/>
    <w:rsid w:val="00916B16"/>
    <w:rsid w:val="009173B9"/>
    <w:rsid w:val="00917918"/>
    <w:rsid w:val="009250E2"/>
    <w:rsid w:val="0093335D"/>
    <w:rsid w:val="0093613E"/>
    <w:rsid w:val="0094059E"/>
    <w:rsid w:val="00943026"/>
    <w:rsid w:val="00964266"/>
    <w:rsid w:val="00966B81"/>
    <w:rsid w:val="00976302"/>
    <w:rsid w:val="0098660B"/>
    <w:rsid w:val="009951EA"/>
    <w:rsid w:val="009A289F"/>
    <w:rsid w:val="009A5385"/>
    <w:rsid w:val="009B0D06"/>
    <w:rsid w:val="009C7720"/>
    <w:rsid w:val="009E43D1"/>
    <w:rsid w:val="009E7675"/>
    <w:rsid w:val="009E7AF1"/>
    <w:rsid w:val="00A16927"/>
    <w:rsid w:val="00A169A2"/>
    <w:rsid w:val="00A23AFA"/>
    <w:rsid w:val="00A31B3E"/>
    <w:rsid w:val="00A32109"/>
    <w:rsid w:val="00A43CBD"/>
    <w:rsid w:val="00A52603"/>
    <w:rsid w:val="00A532F3"/>
    <w:rsid w:val="00A56D8B"/>
    <w:rsid w:val="00A65F98"/>
    <w:rsid w:val="00A671C7"/>
    <w:rsid w:val="00A8489E"/>
    <w:rsid w:val="00A9351D"/>
    <w:rsid w:val="00AA4744"/>
    <w:rsid w:val="00AC29F3"/>
    <w:rsid w:val="00AD17D9"/>
    <w:rsid w:val="00AD6ECE"/>
    <w:rsid w:val="00B133AF"/>
    <w:rsid w:val="00B217C3"/>
    <w:rsid w:val="00B231E5"/>
    <w:rsid w:val="00B24098"/>
    <w:rsid w:val="00B34737"/>
    <w:rsid w:val="00B52102"/>
    <w:rsid w:val="00B53E21"/>
    <w:rsid w:val="00B66F62"/>
    <w:rsid w:val="00B84D79"/>
    <w:rsid w:val="00BD4AFB"/>
    <w:rsid w:val="00BD5556"/>
    <w:rsid w:val="00BE42B1"/>
    <w:rsid w:val="00C02B87"/>
    <w:rsid w:val="00C106D4"/>
    <w:rsid w:val="00C24440"/>
    <w:rsid w:val="00C35183"/>
    <w:rsid w:val="00C4086D"/>
    <w:rsid w:val="00C75DF1"/>
    <w:rsid w:val="00C8478E"/>
    <w:rsid w:val="00CA1896"/>
    <w:rsid w:val="00CA292A"/>
    <w:rsid w:val="00CB5B28"/>
    <w:rsid w:val="00CB7754"/>
    <w:rsid w:val="00CB79B4"/>
    <w:rsid w:val="00CD1A13"/>
    <w:rsid w:val="00CF5371"/>
    <w:rsid w:val="00CF63CA"/>
    <w:rsid w:val="00D0323A"/>
    <w:rsid w:val="00D0559F"/>
    <w:rsid w:val="00D077E9"/>
    <w:rsid w:val="00D42CB7"/>
    <w:rsid w:val="00D45419"/>
    <w:rsid w:val="00D5413D"/>
    <w:rsid w:val="00D570A9"/>
    <w:rsid w:val="00D63773"/>
    <w:rsid w:val="00D67FCB"/>
    <w:rsid w:val="00D70D02"/>
    <w:rsid w:val="00D770C7"/>
    <w:rsid w:val="00D86318"/>
    <w:rsid w:val="00D86945"/>
    <w:rsid w:val="00D87FBD"/>
    <w:rsid w:val="00D90290"/>
    <w:rsid w:val="00D951F0"/>
    <w:rsid w:val="00D97B66"/>
    <w:rsid w:val="00DB5B50"/>
    <w:rsid w:val="00DD152F"/>
    <w:rsid w:val="00DE213F"/>
    <w:rsid w:val="00DF027C"/>
    <w:rsid w:val="00E00A32"/>
    <w:rsid w:val="00E14B61"/>
    <w:rsid w:val="00E22ACD"/>
    <w:rsid w:val="00E45281"/>
    <w:rsid w:val="00E620B0"/>
    <w:rsid w:val="00E81B40"/>
    <w:rsid w:val="00E94F22"/>
    <w:rsid w:val="00E960EA"/>
    <w:rsid w:val="00EA1495"/>
    <w:rsid w:val="00EB4A04"/>
    <w:rsid w:val="00EB5035"/>
    <w:rsid w:val="00EC20F7"/>
    <w:rsid w:val="00EF0623"/>
    <w:rsid w:val="00EF555B"/>
    <w:rsid w:val="00EF7321"/>
    <w:rsid w:val="00F027BB"/>
    <w:rsid w:val="00F02862"/>
    <w:rsid w:val="00F05CDA"/>
    <w:rsid w:val="00F102C2"/>
    <w:rsid w:val="00F1186E"/>
    <w:rsid w:val="00F11DCF"/>
    <w:rsid w:val="00F162EA"/>
    <w:rsid w:val="00F16ABE"/>
    <w:rsid w:val="00F23884"/>
    <w:rsid w:val="00F31246"/>
    <w:rsid w:val="00F35D26"/>
    <w:rsid w:val="00F40E22"/>
    <w:rsid w:val="00F52D27"/>
    <w:rsid w:val="00F62D55"/>
    <w:rsid w:val="00F757A9"/>
    <w:rsid w:val="00F83527"/>
    <w:rsid w:val="00FB4A9A"/>
    <w:rsid w:val="00FC6707"/>
    <w:rsid w:val="00FC7085"/>
    <w:rsid w:val="00FD583F"/>
    <w:rsid w:val="00FD7488"/>
    <w:rsid w:val="00FF16B4"/>
    <w:rsid w:val="00FF269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8D154"/>
  <w15:docId w15:val="{1C4BA590-09C9-40E5-AD45-54AA31A9E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8F4E45"/>
    <w:rPr>
      <w:color w:val="3592CF" w:themeColor="hyperlink"/>
      <w:u w:val="single"/>
    </w:rPr>
  </w:style>
  <w:style w:type="character" w:styleId="UnresolvedMention">
    <w:name w:val="Unresolved Mention"/>
    <w:basedOn w:val="DefaultParagraphFont"/>
    <w:uiPriority w:val="99"/>
    <w:semiHidden/>
    <w:unhideWhenUsed/>
    <w:rsid w:val="008F4E45"/>
    <w:rPr>
      <w:color w:val="605E5C"/>
      <w:shd w:val="clear" w:color="auto" w:fill="E1DFDD"/>
    </w:rPr>
  </w:style>
  <w:style w:type="character" w:styleId="FollowedHyperlink">
    <w:name w:val="FollowedHyperlink"/>
    <w:basedOn w:val="DefaultParagraphFont"/>
    <w:uiPriority w:val="99"/>
    <w:semiHidden/>
    <w:unhideWhenUsed/>
    <w:rsid w:val="00C106D4"/>
    <w:rPr>
      <w:color w:val="3592CF" w:themeColor="followedHyperlink"/>
      <w:u w:val="single"/>
    </w:rPr>
  </w:style>
  <w:style w:type="paragraph" w:styleId="Bibliography">
    <w:name w:val="Bibliography"/>
    <w:basedOn w:val="Normal"/>
    <w:next w:val="Normal"/>
    <w:uiPriority w:val="37"/>
    <w:unhideWhenUsed/>
    <w:rsid w:val="00342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6997">
      <w:bodyDiv w:val="1"/>
      <w:marLeft w:val="0"/>
      <w:marRight w:val="0"/>
      <w:marTop w:val="0"/>
      <w:marBottom w:val="0"/>
      <w:divBdr>
        <w:top w:val="none" w:sz="0" w:space="0" w:color="auto"/>
        <w:left w:val="none" w:sz="0" w:space="0" w:color="auto"/>
        <w:bottom w:val="none" w:sz="0" w:space="0" w:color="auto"/>
        <w:right w:val="none" w:sz="0" w:space="0" w:color="auto"/>
      </w:divBdr>
    </w:div>
    <w:div w:id="157575346">
      <w:bodyDiv w:val="1"/>
      <w:marLeft w:val="0"/>
      <w:marRight w:val="0"/>
      <w:marTop w:val="0"/>
      <w:marBottom w:val="0"/>
      <w:divBdr>
        <w:top w:val="none" w:sz="0" w:space="0" w:color="auto"/>
        <w:left w:val="none" w:sz="0" w:space="0" w:color="auto"/>
        <w:bottom w:val="none" w:sz="0" w:space="0" w:color="auto"/>
        <w:right w:val="none" w:sz="0" w:space="0" w:color="auto"/>
      </w:divBdr>
    </w:div>
    <w:div w:id="290325512">
      <w:bodyDiv w:val="1"/>
      <w:marLeft w:val="0"/>
      <w:marRight w:val="0"/>
      <w:marTop w:val="0"/>
      <w:marBottom w:val="0"/>
      <w:divBdr>
        <w:top w:val="none" w:sz="0" w:space="0" w:color="auto"/>
        <w:left w:val="none" w:sz="0" w:space="0" w:color="auto"/>
        <w:bottom w:val="none" w:sz="0" w:space="0" w:color="auto"/>
        <w:right w:val="none" w:sz="0" w:space="0" w:color="auto"/>
      </w:divBdr>
    </w:div>
    <w:div w:id="436797807">
      <w:bodyDiv w:val="1"/>
      <w:marLeft w:val="0"/>
      <w:marRight w:val="0"/>
      <w:marTop w:val="0"/>
      <w:marBottom w:val="0"/>
      <w:divBdr>
        <w:top w:val="none" w:sz="0" w:space="0" w:color="auto"/>
        <w:left w:val="none" w:sz="0" w:space="0" w:color="auto"/>
        <w:bottom w:val="none" w:sz="0" w:space="0" w:color="auto"/>
        <w:right w:val="none" w:sz="0" w:space="0" w:color="auto"/>
      </w:divBdr>
    </w:div>
    <w:div w:id="522673089">
      <w:bodyDiv w:val="1"/>
      <w:marLeft w:val="0"/>
      <w:marRight w:val="0"/>
      <w:marTop w:val="0"/>
      <w:marBottom w:val="0"/>
      <w:divBdr>
        <w:top w:val="none" w:sz="0" w:space="0" w:color="auto"/>
        <w:left w:val="none" w:sz="0" w:space="0" w:color="auto"/>
        <w:bottom w:val="none" w:sz="0" w:space="0" w:color="auto"/>
        <w:right w:val="none" w:sz="0" w:space="0" w:color="auto"/>
      </w:divBdr>
    </w:div>
    <w:div w:id="548540357">
      <w:bodyDiv w:val="1"/>
      <w:marLeft w:val="0"/>
      <w:marRight w:val="0"/>
      <w:marTop w:val="0"/>
      <w:marBottom w:val="0"/>
      <w:divBdr>
        <w:top w:val="none" w:sz="0" w:space="0" w:color="auto"/>
        <w:left w:val="none" w:sz="0" w:space="0" w:color="auto"/>
        <w:bottom w:val="none" w:sz="0" w:space="0" w:color="auto"/>
        <w:right w:val="none" w:sz="0" w:space="0" w:color="auto"/>
      </w:divBdr>
    </w:div>
    <w:div w:id="639530279">
      <w:bodyDiv w:val="1"/>
      <w:marLeft w:val="0"/>
      <w:marRight w:val="0"/>
      <w:marTop w:val="0"/>
      <w:marBottom w:val="0"/>
      <w:divBdr>
        <w:top w:val="none" w:sz="0" w:space="0" w:color="auto"/>
        <w:left w:val="none" w:sz="0" w:space="0" w:color="auto"/>
        <w:bottom w:val="none" w:sz="0" w:space="0" w:color="auto"/>
        <w:right w:val="none" w:sz="0" w:space="0" w:color="auto"/>
      </w:divBdr>
    </w:div>
    <w:div w:id="687027149">
      <w:bodyDiv w:val="1"/>
      <w:marLeft w:val="0"/>
      <w:marRight w:val="0"/>
      <w:marTop w:val="0"/>
      <w:marBottom w:val="0"/>
      <w:divBdr>
        <w:top w:val="none" w:sz="0" w:space="0" w:color="auto"/>
        <w:left w:val="none" w:sz="0" w:space="0" w:color="auto"/>
        <w:bottom w:val="none" w:sz="0" w:space="0" w:color="auto"/>
        <w:right w:val="none" w:sz="0" w:space="0" w:color="auto"/>
      </w:divBdr>
    </w:div>
    <w:div w:id="691688711">
      <w:bodyDiv w:val="1"/>
      <w:marLeft w:val="0"/>
      <w:marRight w:val="0"/>
      <w:marTop w:val="0"/>
      <w:marBottom w:val="0"/>
      <w:divBdr>
        <w:top w:val="none" w:sz="0" w:space="0" w:color="auto"/>
        <w:left w:val="none" w:sz="0" w:space="0" w:color="auto"/>
        <w:bottom w:val="none" w:sz="0" w:space="0" w:color="auto"/>
        <w:right w:val="none" w:sz="0" w:space="0" w:color="auto"/>
      </w:divBdr>
    </w:div>
    <w:div w:id="806777479">
      <w:bodyDiv w:val="1"/>
      <w:marLeft w:val="0"/>
      <w:marRight w:val="0"/>
      <w:marTop w:val="0"/>
      <w:marBottom w:val="0"/>
      <w:divBdr>
        <w:top w:val="none" w:sz="0" w:space="0" w:color="auto"/>
        <w:left w:val="none" w:sz="0" w:space="0" w:color="auto"/>
        <w:bottom w:val="none" w:sz="0" w:space="0" w:color="auto"/>
        <w:right w:val="none" w:sz="0" w:space="0" w:color="auto"/>
      </w:divBdr>
    </w:div>
    <w:div w:id="863980412">
      <w:bodyDiv w:val="1"/>
      <w:marLeft w:val="0"/>
      <w:marRight w:val="0"/>
      <w:marTop w:val="0"/>
      <w:marBottom w:val="0"/>
      <w:divBdr>
        <w:top w:val="none" w:sz="0" w:space="0" w:color="auto"/>
        <w:left w:val="none" w:sz="0" w:space="0" w:color="auto"/>
        <w:bottom w:val="none" w:sz="0" w:space="0" w:color="auto"/>
        <w:right w:val="none" w:sz="0" w:space="0" w:color="auto"/>
      </w:divBdr>
    </w:div>
    <w:div w:id="874778974">
      <w:bodyDiv w:val="1"/>
      <w:marLeft w:val="0"/>
      <w:marRight w:val="0"/>
      <w:marTop w:val="0"/>
      <w:marBottom w:val="0"/>
      <w:divBdr>
        <w:top w:val="none" w:sz="0" w:space="0" w:color="auto"/>
        <w:left w:val="none" w:sz="0" w:space="0" w:color="auto"/>
        <w:bottom w:val="none" w:sz="0" w:space="0" w:color="auto"/>
        <w:right w:val="none" w:sz="0" w:space="0" w:color="auto"/>
      </w:divBdr>
    </w:div>
    <w:div w:id="901406931">
      <w:bodyDiv w:val="1"/>
      <w:marLeft w:val="0"/>
      <w:marRight w:val="0"/>
      <w:marTop w:val="0"/>
      <w:marBottom w:val="0"/>
      <w:divBdr>
        <w:top w:val="none" w:sz="0" w:space="0" w:color="auto"/>
        <w:left w:val="none" w:sz="0" w:space="0" w:color="auto"/>
        <w:bottom w:val="none" w:sz="0" w:space="0" w:color="auto"/>
        <w:right w:val="none" w:sz="0" w:space="0" w:color="auto"/>
      </w:divBdr>
    </w:div>
    <w:div w:id="928542748">
      <w:bodyDiv w:val="1"/>
      <w:marLeft w:val="0"/>
      <w:marRight w:val="0"/>
      <w:marTop w:val="0"/>
      <w:marBottom w:val="0"/>
      <w:divBdr>
        <w:top w:val="none" w:sz="0" w:space="0" w:color="auto"/>
        <w:left w:val="none" w:sz="0" w:space="0" w:color="auto"/>
        <w:bottom w:val="none" w:sz="0" w:space="0" w:color="auto"/>
        <w:right w:val="none" w:sz="0" w:space="0" w:color="auto"/>
      </w:divBdr>
    </w:div>
    <w:div w:id="934903528">
      <w:bodyDiv w:val="1"/>
      <w:marLeft w:val="0"/>
      <w:marRight w:val="0"/>
      <w:marTop w:val="0"/>
      <w:marBottom w:val="0"/>
      <w:divBdr>
        <w:top w:val="none" w:sz="0" w:space="0" w:color="auto"/>
        <w:left w:val="none" w:sz="0" w:space="0" w:color="auto"/>
        <w:bottom w:val="none" w:sz="0" w:space="0" w:color="auto"/>
        <w:right w:val="none" w:sz="0" w:space="0" w:color="auto"/>
      </w:divBdr>
    </w:div>
    <w:div w:id="1003750333">
      <w:bodyDiv w:val="1"/>
      <w:marLeft w:val="0"/>
      <w:marRight w:val="0"/>
      <w:marTop w:val="0"/>
      <w:marBottom w:val="0"/>
      <w:divBdr>
        <w:top w:val="none" w:sz="0" w:space="0" w:color="auto"/>
        <w:left w:val="none" w:sz="0" w:space="0" w:color="auto"/>
        <w:bottom w:val="none" w:sz="0" w:space="0" w:color="auto"/>
        <w:right w:val="none" w:sz="0" w:space="0" w:color="auto"/>
      </w:divBdr>
    </w:div>
    <w:div w:id="1004943153">
      <w:bodyDiv w:val="1"/>
      <w:marLeft w:val="0"/>
      <w:marRight w:val="0"/>
      <w:marTop w:val="0"/>
      <w:marBottom w:val="0"/>
      <w:divBdr>
        <w:top w:val="none" w:sz="0" w:space="0" w:color="auto"/>
        <w:left w:val="none" w:sz="0" w:space="0" w:color="auto"/>
        <w:bottom w:val="none" w:sz="0" w:space="0" w:color="auto"/>
        <w:right w:val="none" w:sz="0" w:space="0" w:color="auto"/>
      </w:divBdr>
    </w:div>
    <w:div w:id="1032997712">
      <w:bodyDiv w:val="1"/>
      <w:marLeft w:val="0"/>
      <w:marRight w:val="0"/>
      <w:marTop w:val="0"/>
      <w:marBottom w:val="0"/>
      <w:divBdr>
        <w:top w:val="none" w:sz="0" w:space="0" w:color="auto"/>
        <w:left w:val="none" w:sz="0" w:space="0" w:color="auto"/>
        <w:bottom w:val="none" w:sz="0" w:space="0" w:color="auto"/>
        <w:right w:val="none" w:sz="0" w:space="0" w:color="auto"/>
      </w:divBdr>
    </w:div>
    <w:div w:id="1071464679">
      <w:bodyDiv w:val="1"/>
      <w:marLeft w:val="0"/>
      <w:marRight w:val="0"/>
      <w:marTop w:val="0"/>
      <w:marBottom w:val="0"/>
      <w:divBdr>
        <w:top w:val="none" w:sz="0" w:space="0" w:color="auto"/>
        <w:left w:val="none" w:sz="0" w:space="0" w:color="auto"/>
        <w:bottom w:val="none" w:sz="0" w:space="0" w:color="auto"/>
        <w:right w:val="none" w:sz="0" w:space="0" w:color="auto"/>
      </w:divBdr>
    </w:div>
    <w:div w:id="1090346749">
      <w:bodyDiv w:val="1"/>
      <w:marLeft w:val="0"/>
      <w:marRight w:val="0"/>
      <w:marTop w:val="0"/>
      <w:marBottom w:val="0"/>
      <w:divBdr>
        <w:top w:val="none" w:sz="0" w:space="0" w:color="auto"/>
        <w:left w:val="none" w:sz="0" w:space="0" w:color="auto"/>
        <w:bottom w:val="none" w:sz="0" w:space="0" w:color="auto"/>
        <w:right w:val="none" w:sz="0" w:space="0" w:color="auto"/>
      </w:divBdr>
    </w:div>
    <w:div w:id="1103920526">
      <w:bodyDiv w:val="1"/>
      <w:marLeft w:val="0"/>
      <w:marRight w:val="0"/>
      <w:marTop w:val="0"/>
      <w:marBottom w:val="0"/>
      <w:divBdr>
        <w:top w:val="none" w:sz="0" w:space="0" w:color="auto"/>
        <w:left w:val="none" w:sz="0" w:space="0" w:color="auto"/>
        <w:bottom w:val="none" w:sz="0" w:space="0" w:color="auto"/>
        <w:right w:val="none" w:sz="0" w:space="0" w:color="auto"/>
      </w:divBdr>
    </w:div>
    <w:div w:id="1180510996">
      <w:bodyDiv w:val="1"/>
      <w:marLeft w:val="0"/>
      <w:marRight w:val="0"/>
      <w:marTop w:val="0"/>
      <w:marBottom w:val="0"/>
      <w:divBdr>
        <w:top w:val="none" w:sz="0" w:space="0" w:color="auto"/>
        <w:left w:val="none" w:sz="0" w:space="0" w:color="auto"/>
        <w:bottom w:val="none" w:sz="0" w:space="0" w:color="auto"/>
        <w:right w:val="none" w:sz="0" w:space="0" w:color="auto"/>
      </w:divBdr>
    </w:div>
    <w:div w:id="1241211211">
      <w:bodyDiv w:val="1"/>
      <w:marLeft w:val="0"/>
      <w:marRight w:val="0"/>
      <w:marTop w:val="0"/>
      <w:marBottom w:val="0"/>
      <w:divBdr>
        <w:top w:val="none" w:sz="0" w:space="0" w:color="auto"/>
        <w:left w:val="none" w:sz="0" w:space="0" w:color="auto"/>
        <w:bottom w:val="none" w:sz="0" w:space="0" w:color="auto"/>
        <w:right w:val="none" w:sz="0" w:space="0" w:color="auto"/>
      </w:divBdr>
    </w:div>
    <w:div w:id="1241452577">
      <w:bodyDiv w:val="1"/>
      <w:marLeft w:val="0"/>
      <w:marRight w:val="0"/>
      <w:marTop w:val="0"/>
      <w:marBottom w:val="0"/>
      <w:divBdr>
        <w:top w:val="none" w:sz="0" w:space="0" w:color="auto"/>
        <w:left w:val="none" w:sz="0" w:space="0" w:color="auto"/>
        <w:bottom w:val="none" w:sz="0" w:space="0" w:color="auto"/>
        <w:right w:val="none" w:sz="0" w:space="0" w:color="auto"/>
      </w:divBdr>
    </w:div>
    <w:div w:id="1329551860">
      <w:bodyDiv w:val="1"/>
      <w:marLeft w:val="0"/>
      <w:marRight w:val="0"/>
      <w:marTop w:val="0"/>
      <w:marBottom w:val="0"/>
      <w:divBdr>
        <w:top w:val="none" w:sz="0" w:space="0" w:color="auto"/>
        <w:left w:val="none" w:sz="0" w:space="0" w:color="auto"/>
        <w:bottom w:val="none" w:sz="0" w:space="0" w:color="auto"/>
        <w:right w:val="none" w:sz="0" w:space="0" w:color="auto"/>
      </w:divBdr>
    </w:div>
    <w:div w:id="1396859450">
      <w:bodyDiv w:val="1"/>
      <w:marLeft w:val="0"/>
      <w:marRight w:val="0"/>
      <w:marTop w:val="0"/>
      <w:marBottom w:val="0"/>
      <w:divBdr>
        <w:top w:val="none" w:sz="0" w:space="0" w:color="auto"/>
        <w:left w:val="none" w:sz="0" w:space="0" w:color="auto"/>
        <w:bottom w:val="none" w:sz="0" w:space="0" w:color="auto"/>
        <w:right w:val="none" w:sz="0" w:space="0" w:color="auto"/>
      </w:divBdr>
    </w:div>
    <w:div w:id="1426027443">
      <w:bodyDiv w:val="1"/>
      <w:marLeft w:val="0"/>
      <w:marRight w:val="0"/>
      <w:marTop w:val="0"/>
      <w:marBottom w:val="0"/>
      <w:divBdr>
        <w:top w:val="none" w:sz="0" w:space="0" w:color="auto"/>
        <w:left w:val="none" w:sz="0" w:space="0" w:color="auto"/>
        <w:bottom w:val="none" w:sz="0" w:space="0" w:color="auto"/>
        <w:right w:val="none" w:sz="0" w:space="0" w:color="auto"/>
      </w:divBdr>
    </w:div>
    <w:div w:id="1432361090">
      <w:bodyDiv w:val="1"/>
      <w:marLeft w:val="0"/>
      <w:marRight w:val="0"/>
      <w:marTop w:val="0"/>
      <w:marBottom w:val="0"/>
      <w:divBdr>
        <w:top w:val="none" w:sz="0" w:space="0" w:color="auto"/>
        <w:left w:val="none" w:sz="0" w:space="0" w:color="auto"/>
        <w:bottom w:val="none" w:sz="0" w:space="0" w:color="auto"/>
        <w:right w:val="none" w:sz="0" w:space="0" w:color="auto"/>
      </w:divBdr>
    </w:div>
    <w:div w:id="1466047654">
      <w:bodyDiv w:val="1"/>
      <w:marLeft w:val="0"/>
      <w:marRight w:val="0"/>
      <w:marTop w:val="0"/>
      <w:marBottom w:val="0"/>
      <w:divBdr>
        <w:top w:val="none" w:sz="0" w:space="0" w:color="auto"/>
        <w:left w:val="none" w:sz="0" w:space="0" w:color="auto"/>
        <w:bottom w:val="none" w:sz="0" w:space="0" w:color="auto"/>
        <w:right w:val="none" w:sz="0" w:space="0" w:color="auto"/>
      </w:divBdr>
    </w:div>
    <w:div w:id="1520847368">
      <w:bodyDiv w:val="1"/>
      <w:marLeft w:val="0"/>
      <w:marRight w:val="0"/>
      <w:marTop w:val="0"/>
      <w:marBottom w:val="0"/>
      <w:divBdr>
        <w:top w:val="none" w:sz="0" w:space="0" w:color="auto"/>
        <w:left w:val="none" w:sz="0" w:space="0" w:color="auto"/>
        <w:bottom w:val="none" w:sz="0" w:space="0" w:color="auto"/>
        <w:right w:val="none" w:sz="0" w:space="0" w:color="auto"/>
      </w:divBdr>
    </w:div>
    <w:div w:id="1552156736">
      <w:bodyDiv w:val="1"/>
      <w:marLeft w:val="0"/>
      <w:marRight w:val="0"/>
      <w:marTop w:val="0"/>
      <w:marBottom w:val="0"/>
      <w:divBdr>
        <w:top w:val="none" w:sz="0" w:space="0" w:color="auto"/>
        <w:left w:val="none" w:sz="0" w:space="0" w:color="auto"/>
        <w:bottom w:val="none" w:sz="0" w:space="0" w:color="auto"/>
        <w:right w:val="none" w:sz="0" w:space="0" w:color="auto"/>
      </w:divBdr>
    </w:div>
    <w:div w:id="1627732171">
      <w:bodyDiv w:val="1"/>
      <w:marLeft w:val="0"/>
      <w:marRight w:val="0"/>
      <w:marTop w:val="0"/>
      <w:marBottom w:val="0"/>
      <w:divBdr>
        <w:top w:val="none" w:sz="0" w:space="0" w:color="auto"/>
        <w:left w:val="none" w:sz="0" w:space="0" w:color="auto"/>
        <w:bottom w:val="none" w:sz="0" w:space="0" w:color="auto"/>
        <w:right w:val="none" w:sz="0" w:space="0" w:color="auto"/>
      </w:divBdr>
    </w:div>
    <w:div w:id="1735273624">
      <w:bodyDiv w:val="1"/>
      <w:marLeft w:val="0"/>
      <w:marRight w:val="0"/>
      <w:marTop w:val="0"/>
      <w:marBottom w:val="0"/>
      <w:divBdr>
        <w:top w:val="none" w:sz="0" w:space="0" w:color="auto"/>
        <w:left w:val="none" w:sz="0" w:space="0" w:color="auto"/>
        <w:bottom w:val="none" w:sz="0" w:space="0" w:color="auto"/>
        <w:right w:val="none" w:sz="0" w:space="0" w:color="auto"/>
      </w:divBdr>
    </w:div>
    <w:div w:id="1799031660">
      <w:bodyDiv w:val="1"/>
      <w:marLeft w:val="0"/>
      <w:marRight w:val="0"/>
      <w:marTop w:val="0"/>
      <w:marBottom w:val="0"/>
      <w:divBdr>
        <w:top w:val="none" w:sz="0" w:space="0" w:color="auto"/>
        <w:left w:val="none" w:sz="0" w:space="0" w:color="auto"/>
        <w:bottom w:val="none" w:sz="0" w:space="0" w:color="auto"/>
        <w:right w:val="none" w:sz="0" w:space="0" w:color="auto"/>
      </w:divBdr>
    </w:div>
    <w:div w:id="1898122085">
      <w:bodyDiv w:val="1"/>
      <w:marLeft w:val="0"/>
      <w:marRight w:val="0"/>
      <w:marTop w:val="0"/>
      <w:marBottom w:val="0"/>
      <w:divBdr>
        <w:top w:val="none" w:sz="0" w:space="0" w:color="auto"/>
        <w:left w:val="none" w:sz="0" w:space="0" w:color="auto"/>
        <w:bottom w:val="none" w:sz="0" w:space="0" w:color="auto"/>
        <w:right w:val="none" w:sz="0" w:space="0" w:color="auto"/>
      </w:divBdr>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69698440">
      <w:bodyDiv w:val="1"/>
      <w:marLeft w:val="0"/>
      <w:marRight w:val="0"/>
      <w:marTop w:val="0"/>
      <w:marBottom w:val="0"/>
      <w:divBdr>
        <w:top w:val="none" w:sz="0" w:space="0" w:color="auto"/>
        <w:left w:val="none" w:sz="0" w:space="0" w:color="auto"/>
        <w:bottom w:val="none" w:sz="0" w:space="0" w:color="auto"/>
        <w:right w:val="none" w:sz="0" w:space="0" w:color="auto"/>
      </w:divBdr>
    </w:div>
    <w:div w:id="1994335567">
      <w:bodyDiv w:val="1"/>
      <w:marLeft w:val="0"/>
      <w:marRight w:val="0"/>
      <w:marTop w:val="0"/>
      <w:marBottom w:val="0"/>
      <w:divBdr>
        <w:top w:val="none" w:sz="0" w:space="0" w:color="auto"/>
        <w:left w:val="none" w:sz="0" w:space="0" w:color="auto"/>
        <w:bottom w:val="none" w:sz="0" w:space="0" w:color="auto"/>
        <w:right w:val="none" w:sz="0" w:space="0" w:color="auto"/>
      </w:divBdr>
    </w:div>
    <w:div w:id="2110347819">
      <w:bodyDiv w:val="1"/>
      <w:marLeft w:val="0"/>
      <w:marRight w:val="0"/>
      <w:marTop w:val="0"/>
      <w:marBottom w:val="0"/>
      <w:divBdr>
        <w:top w:val="none" w:sz="0" w:space="0" w:color="auto"/>
        <w:left w:val="none" w:sz="0" w:space="0" w:color="auto"/>
        <w:bottom w:val="none" w:sz="0" w:space="0" w:color="auto"/>
        <w:right w:val="none" w:sz="0" w:space="0" w:color="auto"/>
      </w:divBdr>
    </w:div>
    <w:div w:id="211690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d_Software" TargetMode="External"/><Relationship Id="rId21" Type="http://schemas.openxmlformats.org/officeDocument/2006/relationships/hyperlink" Target="https://en.wikipedia.org/wiki/Apple_IIGS" TargetMode="External"/><Relationship Id="rId42" Type="http://schemas.openxmlformats.org/officeDocument/2006/relationships/hyperlink" Target="https://en.wikipedia.org/wiki/John_Carmack" TargetMode="External"/><Relationship Id="rId47" Type="http://schemas.openxmlformats.org/officeDocument/2006/relationships/hyperlink" Target="https://en.wikipedia.org/wiki/Facebook" TargetMode="External"/><Relationship Id="rId63" Type="http://schemas.openxmlformats.org/officeDocument/2006/relationships/hyperlink" Target="https://en.wikipedia.org/wiki/Doom_3" TargetMode="External"/><Relationship Id="rId68" Type="http://schemas.openxmlformats.org/officeDocument/2006/relationships/hyperlink" Target="https://en.wikipedia.org/wiki/Masters_of_Doom" TargetMode="External"/><Relationship Id="rId2" Type="http://schemas.openxmlformats.org/officeDocument/2006/relationships/customXml" Target="../customXml/item2.xml"/><Relationship Id="rId16" Type="http://schemas.openxmlformats.org/officeDocument/2006/relationships/hyperlink" Target="https://en.wikipedia.org/wiki/Shigeru_Miyamoto" TargetMode="External"/><Relationship Id="rId29" Type="http://schemas.openxmlformats.org/officeDocument/2006/relationships/hyperlink" Target="https://en.wikipedia.org/wiki/Binary_space_partitioning" TargetMode="External"/><Relationship Id="rId11" Type="http://schemas.openxmlformats.org/officeDocument/2006/relationships/hyperlink" Target="https://en.wikipedia.org/wiki/Computer_programmer" TargetMode="External"/><Relationship Id="rId24" Type="http://schemas.openxmlformats.org/officeDocument/2006/relationships/hyperlink" Target="https://en.wikipedia.org/wiki/3D_Realms" TargetMode="External"/><Relationship Id="rId32" Type="http://schemas.openxmlformats.org/officeDocument/2006/relationships/hyperlink" Target="https://en.wikipedia.org/wiki/Id_Tech_4" TargetMode="External"/><Relationship Id="rId37" Type="http://schemas.openxmlformats.org/officeDocument/2006/relationships/hyperlink" Target="https://en.wikipedia.org/wiki/Medal_of_Honor_(1999_video_game)" TargetMode="External"/><Relationship Id="rId40" Type="http://schemas.openxmlformats.org/officeDocument/2006/relationships/hyperlink" Target="https://en.wikipedia.org/wiki/John_Carmack" TargetMode="External"/><Relationship Id="rId45" Type="http://schemas.openxmlformats.org/officeDocument/2006/relationships/hyperlink" Target="https://en.wikipedia.org/wiki/John_Carmack" TargetMode="External"/><Relationship Id="rId53" Type="http://schemas.openxmlformats.org/officeDocument/2006/relationships/hyperlink" Target="https://en.wikipedia.org/wiki/Artificial_general_intelligence" TargetMode="External"/><Relationship Id="rId58" Type="http://schemas.openxmlformats.org/officeDocument/2006/relationships/hyperlink" Target="https://en.wikipedia.org/wiki/X_Window_System" TargetMode="External"/><Relationship Id="rId66" Type="http://schemas.openxmlformats.org/officeDocument/2006/relationships/hyperlink" Target="https://en.wikipedia.org/wiki/John_Carmack" TargetMode="External"/><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en.wikipedia.org/wiki/GNU_General_Public_License" TargetMode="External"/><Relationship Id="rId19" Type="http://schemas.openxmlformats.org/officeDocument/2006/relationships/hyperlink" Target="https://en.wikipedia.org/wiki/Shreveport,_Louisiana" TargetMode="External"/><Relationship Id="rId14" Type="http://schemas.openxmlformats.org/officeDocument/2006/relationships/hyperlink" Target="https://en.wikipedia.org/wiki/Shawnee_Mission,_Kansas" TargetMode="External"/><Relationship Id="rId22" Type="http://schemas.openxmlformats.org/officeDocument/2006/relationships/hyperlink" Target="https://en.wikipedia.org/wiki/John_Romero" TargetMode="External"/><Relationship Id="rId27" Type="http://schemas.openxmlformats.org/officeDocument/2006/relationships/hyperlink" Target="https://en.wikipedia.org/wiki/Adaptive_tile_refresh" TargetMode="External"/><Relationship Id="rId30" Type="http://schemas.openxmlformats.org/officeDocument/2006/relationships/hyperlink" Target="https://en.wikipedia.org/wiki/Quake_engine" TargetMode="External"/><Relationship Id="rId35" Type="http://schemas.openxmlformats.org/officeDocument/2006/relationships/hyperlink" Target="https://en.wikipedia.org/wiki/Half-Life_(video_game)" TargetMode="External"/><Relationship Id="rId43" Type="http://schemas.openxmlformats.org/officeDocument/2006/relationships/hyperlink" Target="https://en.wikipedia.org/wiki/John_Carmack" TargetMode="External"/><Relationship Id="rId48" Type="http://schemas.openxmlformats.org/officeDocument/2006/relationships/hyperlink" Target="https://en.wikipedia.org/wiki/Intellectual_property" TargetMode="External"/><Relationship Id="rId56" Type="http://schemas.openxmlformats.org/officeDocument/2006/relationships/hyperlink" Target="https://en.wikipedia.org/wiki/Software_patent" TargetMode="External"/><Relationship Id="rId64" Type="http://schemas.openxmlformats.org/officeDocument/2006/relationships/hyperlink" Target="https://en.wikipedia.org/wiki/Open-source_license" TargetMode="External"/><Relationship Id="rId69" Type="http://schemas.openxmlformats.org/officeDocument/2006/relationships/hyperlink" Target="https://en.wikipedia.org/wiki/Game_engine" TargetMode="External"/><Relationship Id="rId8" Type="http://schemas.openxmlformats.org/officeDocument/2006/relationships/footnotes" Target="footnotes.xml"/><Relationship Id="rId51" Type="http://schemas.openxmlformats.org/officeDocument/2006/relationships/hyperlink" Target="https://en.wikipedia.org/wiki/John_Carmack"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en.wikipedia.org/wiki/Video_game_developer" TargetMode="External"/><Relationship Id="rId17" Type="http://schemas.openxmlformats.org/officeDocument/2006/relationships/hyperlink" Target="https://en.wikipedia.org/wiki/John_Carmack" TargetMode="External"/><Relationship Id="rId25" Type="http://schemas.openxmlformats.org/officeDocument/2006/relationships/hyperlink" Target="https://en.wikipedia.org/wiki/Shareware" TargetMode="External"/><Relationship Id="rId33" Type="http://schemas.openxmlformats.org/officeDocument/2006/relationships/hyperlink" Target="https://en.wikipedia.org/wiki/Enemy_Territory:_Quake_Wars" TargetMode="External"/><Relationship Id="rId38" Type="http://schemas.openxmlformats.org/officeDocument/2006/relationships/hyperlink" Target="https://en.wikipedia.org/wiki/Oculus_Rift" TargetMode="External"/><Relationship Id="rId46" Type="http://schemas.openxmlformats.org/officeDocument/2006/relationships/hyperlink" Target="https://en.wikipedia.org/wiki/Lawsuit" TargetMode="External"/><Relationship Id="rId59" Type="http://schemas.openxmlformats.org/officeDocument/2006/relationships/hyperlink" Target="https://en.wikipedia.org/wiki/Mac_OS_X_Server" TargetMode="External"/><Relationship Id="rId67" Type="http://schemas.openxmlformats.org/officeDocument/2006/relationships/hyperlink" Target="https://en.wikipedia.org/wiki/John_Carmack" TargetMode="External"/><Relationship Id="rId20" Type="http://schemas.openxmlformats.org/officeDocument/2006/relationships/hyperlink" Target="https://en.wikipedia.org/wiki/Softdisk_(disk_magazine)" TargetMode="External"/><Relationship Id="rId41" Type="http://schemas.openxmlformats.org/officeDocument/2006/relationships/hyperlink" Target="https://en.wikipedia.org/wiki/Id_Software" TargetMode="External"/><Relationship Id="rId54" Type="http://schemas.openxmlformats.org/officeDocument/2006/relationships/hyperlink" Target="https://en.wikipedia.org/wiki/John_Carmack" TargetMode="External"/><Relationship Id="rId62" Type="http://schemas.openxmlformats.org/officeDocument/2006/relationships/hyperlink" Target="https://en.wikipedia.org/wiki/Id_Tech_4" TargetMode="External"/><Relationship Id="rId70" Type="http://schemas.openxmlformats.org/officeDocument/2006/relationships/hyperlink" Target="https://en.wikipedia.org/wiki/John_Carmack"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John_Carmack" TargetMode="External"/><Relationship Id="rId23" Type="http://schemas.openxmlformats.org/officeDocument/2006/relationships/hyperlink" Target="https://en.wikipedia.org/wiki/Commander_Keen" TargetMode="External"/><Relationship Id="rId28" Type="http://schemas.openxmlformats.org/officeDocument/2006/relationships/hyperlink" Target="https://en.wikipedia.org/wiki/Ray_casting" TargetMode="External"/><Relationship Id="rId36" Type="http://schemas.openxmlformats.org/officeDocument/2006/relationships/hyperlink" Target="https://en.wikipedia.org/wiki/Call_of_Duty" TargetMode="External"/><Relationship Id="rId49" Type="http://schemas.openxmlformats.org/officeDocument/2006/relationships/hyperlink" Target="https://en.wikipedia.org/wiki/John_Carmack" TargetMode="External"/><Relationship Id="rId57" Type="http://schemas.openxmlformats.org/officeDocument/2006/relationships/hyperlink" Target="https://en.wikipedia.org/wiki/John_Carmack" TargetMode="External"/><Relationship Id="rId10" Type="http://schemas.openxmlformats.org/officeDocument/2006/relationships/image" Target="media/image1.png"/><Relationship Id="rId31" Type="http://schemas.openxmlformats.org/officeDocument/2006/relationships/hyperlink" Target="https://en.wikipedia.org/wiki/Shadow_volume" TargetMode="External"/><Relationship Id="rId44" Type="http://schemas.openxmlformats.org/officeDocument/2006/relationships/hyperlink" Target="https://en.wikipedia.org/wiki/ZeniMax_Media" TargetMode="External"/><Relationship Id="rId52" Type="http://schemas.openxmlformats.org/officeDocument/2006/relationships/hyperlink" Target="https://en.wikipedia.org/wiki/John_Carmack" TargetMode="External"/><Relationship Id="rId60" Type="http://schemas.openxmlformats.org/officeDocument/2006/relationships/hyperlink" Target="https://en.wikipedia.org/wiki/Utah_GLX" TargetMode="External"/><Relationship Id="rId65" Type="http://schemas.openxmlformats.org/officeDocument/2006/relationships/hyperlink" Target="https://en.wikipedia.org/wiki/John_Carmack"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3" Type="http://schemas.openxmlformats.org/officeDocument/2006/relationships/hyperlink" Target="https://en.wikipedia.org/wiki/Engineer" TargetMode="External"/><Relationship Id="rId18" Type="http://schemas.openxmlformats.org/officeDocument/2006/relationships/hyperlink" Target="https://en.wikipedia.org/wiki/Softdisk" TargetMode="External"/><Relationship Id="rId39" Type="http://schemas.openxmlformats.org/officeDocument/2006/relationships/hyperlink" Target="https://en.wikipedia.org/wiki/Chief_technology_officer" TargetMode="External"/><Relationship Id="rId34" Type="http://schemas.openxmlformats.org/officeDocument/2006/relationships/hyperlink" Target="https://en.wikipedia.org/wiki/Wikipedia:Citation_needed" TargetMode="External"/><Relationship Id="rId50" Type="http://schemas.openxmlformats.org/officeDocument/2006/relationships/hyperlink" Target="https://en.wikipedia.org/wiki/John_Carmack" TargetMode="External"/><Relationship Id="rId55" Type="http://schemas.openxmlformats.org/officeDocument/2006/relationships/hyperlink" Target="https://en.wikipedia.org/wiki/Open-source_software"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en.wikipedia.org/wiki/John_Carma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e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EBC1EC83B24812B9AF04897A3D749A"/>
        <w:category>
          <w:name w:val="General"/>
          <w:gallery w:val="placeholder"/>
        </w:category>
        <w:types>
          <w:type w:val="bbPlcHdr"/>
        </w:types>
        <w:behaviors>
          <w:behavior w:val="content"/>
        </w:behaviors>
        <w:guid w:val="{887A74CD-0BF0-4FCD-ACB9-423816D339E1}"/>
      </w:docPartPr>
      <w:docPartBody>
        <w:p w:rsidR="00FC64F4" w:rsidRDefault="00FC64F4">
          <w:pPr>
            <w:pStyle w:val="C5EBC1EC83B24812B9AF04897A3D749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F4"/>
    <w:rsid w:val="00B23AD9"/>
    <w:rsid w:val="00F66800"/>
    <w:rsid w:val="00FC64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5EBC1EC83B24812B9AF04897A3D749A">
    <w:name w:val="C5EBC1EC83B24812B9AF04897A3D749A"/>
  </w:style>
  <w:style w:type="paragraph" w:customStyle="1" w:styleId="60F8B6FA0AE54C05A05817C9D5A14560">
    <w:name w:val="60F8B6FA0AE54C05A05817C9D5A14560"/>
  </w:style>
  <w:style w:type="paragraph" w:customStyle="1" w:styleId="31D2A4C782A344C6B4C6D5158AB2EC92">
    <w:name w:val="31D2A4C782A344C6B4C6D5158AB2EC92"/>
  </w:style>
  <w:style w:type="paragraph" w:customStyle="1" w:styleId="0B51B56CE688496AAB28243C4E15DC29">
    <w:name w:val="0B51B56CE688496AAB28243C4E15DC29"/>
  </w:style>
  <w:style w:type="paragraph" w:customStyle="1" w:styleId="CE346D82E76E40978FF9310F5148BDCE">
    <w:name w:val="CE346D82E76E40978FF9310F5148BDCE"/>
  </w:style>
  <w:style w:type="paragraph" w:customStyle="1" w:styleId="F42CBEC855374128BCC43D2F77ECB635">
    <w:name w:val="F42CBEC855374128BCC43D2F77ECB635"/>
  </w:style>
  <w:style w:type="paragraph" w:customStyle="1" w:styleId="61F41AC605CD4065B7DE0EFF29BED532">
    <w:name w:val="61F41AC605CD4065B7DE0EFF29BED532"/>
  </w:style>
  <w:style w:type="paragraph" w:customStyle="1" w:styleId="8BC266B5C5324DE797F7A93B215C707D">
    <w:name w:val="8BC266B5C5324DE797F7A93B215C70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DF67CFDE8C5D45B894E976AF8D9EC1" ma:contentTypeVersion="9" ma:contentTypeDescription="Create a new document." ma:contentTypeScope="" ma:versionID="947b9fa46366b5b9a6f787d004ee45c1">
  <xsd:schema xmlns:xsd="http://www.w3.org/2001/XMLSchema" xmlns:xs="http://www.w3.org/2001/XMLSchema" xmlns:p="http://schemas.microsoft.com/office/2006/metadata/properties" xmlns:ns3="a9c8593a-8adc-4031-8aee-2c7f39875d64" targetNamespace="http://schemas.microsoft.com/office/2006/metadata/properties" ma:root="true" ma:fieldsID="3884938bc18393dfaf085f46bca879e1" ns3:_="">
    <xsd:import namespace="a9c8593a-8adc-4031-8aee-2c7f39875d6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c8593a-8adc-4031-8aee-2c7f39875d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sel</b:Tag>
    <b:SourceType>InternetSite</b:SourceType>
    <b:Guid>{26CECF01-6660-4A52-B730-0A8C9F88F691}</b:Guid>
    <b:Title>selftaught.blog</b:Title>
    <b:URL>https://selftaught.blog/300-pages-interviews-john-carmack/#more-170</b:URL>
    <b:Author>
      <b:Author>
        <b:NameList>
          <b:Person>
            <b:Last>Althoff</b:Last>
            <b:First>Cory</b:First>
          </b:Person>
        </b:NameList>
      </b:Author>
    </b:Author>
    <b:RefOrder>2</b:RefOrder>
  </b:Source>
  <b:Source>
    <b:Tag>Kus03</b:Tag>
    <b:SourceType>BookSection</b:SourceType>
    <b:Guid>{7FB52457-765B-4728-860A-D29476599E25}</b:Guid>
    <b:Author>
      <b:Author>
        <b:NameList>
          <b:Person>
            <b:Last>Kushner</b:Last>
            <b:First>David</b:First>
          </b:Person>
        </b:NameList>
      </b:Author>
      <b:BookAuthor>
        <b:NameList>
          <b:Person>
            <b:Last>Kushner</b:Last>
            <b:First>David</b:First>
          </b:Person>
        </b:NameList>
      </b:BookAuthor>
    </b:Author>
    <b:Title>Masters of Doom</b:Title>
    <b:Year>2003</b:Year>
    <b:BookTitle>Masters of Doom</b:BookTitle>
    <b:Pages>352</b:Pages>
    <b:RefOrder>1</b:RefOrder>
  </b:Source>
  <b:Source>
    <b:Tag>Joh14</b:Tag>
    <b:SourceType>InternetSite</b:SourceType>
    <b:Guid>{3D7D4A2E-687F-4C0E-871E-3A8FF35E8677}</b:Guid>
    <b:Year>2014</b:Year>
    <b:Author>
      <b:Author>
        <b:NameList>
          <b:Person>
            <b:Last>Carmack</b:Last>
            <b:First>John</b:First>
          </b:Person>
        </b:NameList>
      </b:Author>
    </b:Author>
    <b:InternetSiteTitle>Twitter</b:InternetSiteTitle>
    <b:Month>Jan</b:Month>
    <b:Day>17</b:Day>
    <b:URL>https://twitter.com/id_aa_carmack/status/424280173437919232?lang=en</b:URL>
    <b:RefOrder>3</b:RefOrder>
  </b:Source>
  <b:Source>
    <b:Tag>Joh06</b:Tag>
    <b:SourceType>InternetSite</b:SourceType>
    <b:Guid>{932F403E-EBD4-400C-A81E-422C9C51FFD1}</b:Guid>
    <b:Author>
      <b:Author>
        <b:NameList>
          <b:Person>
            <b:Last>Romero</b:Last>
            <b:First>John</b:First>
          </b:Person>
        </b:NameList>
      </b:Author>
    </b:Author>
    <b:Year>2006</b:Year>
    <b:Month>May</b:Month>
    <b:Day>15</b:Day>
    <b:URL>http://legacy.3drealms.com/news/2006/05/the_apogee_legacy_19.html</b:URL>
    <b:RefOrder>4</b:RefOrder>
  </b:Source>
  <b:Source>
    <b:Tag>Dav02</b:Tag>
    <b:SourceType>InternetSite</b:SourceType>
    <b:Guid>{26732768-F822-4858-AF38-351CD24CAF5D}</b:Guid>
    <b:Author>
      <b:Author>
        <b:NameList>
          <b:Person>
            <b:Last>Spectrum</b:Last>
          </b:Person>
        </b:NameList>
      </b:Author>
    </b:Author>
    <b:Year>2002</b:Year>
    <b:Month>Aug</b:Month>
    <b:Day>1</b:Day>
    <b:URL>https://spectrum.ieee.org/consumer-electronics/gaming/the-video-game-software-wizardry-of-id</b:URL>
    <b:RefOrder>5</b:RefOrder>
  </b:Source>
</b:Sources>
</file>

<file path=customXml/itemProps1.xml><?xml version="1.0" encoding="utf-8"?>
<ds:datastoreItem xmlns:ds="http://schemas.openxmlformats.org/officeDocument/2006/customXml" ds:itemID="{21FBC75A-100F-44F4-85A1-002ED7ABFC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276218D-4D55-46B9-BC2E-E625FDEB1766}">
  <ds:schemaRefs>
    <ds:schemaRef ds:uri="http://schemas.microsoft.com/sharepoint/v3/contenttype/forms"/>
  </ds:schemaRefs>
</ds:datastoreItem>
</file>

<file path=customXml/itemProps3.xml><?xml version="1.0" encoding="utf-8"?>
<ds:datastoreItem xmlns:ds="http://schemas.openxmlformats.org/officeDocument/2006/customXml" ds:itemID="{060E729E-A9C1-4B6E-B5C7-03BFC42CC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c8593a-8adc-4031-8aee-2c7f39875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6049C9-2C99-45CF-B159-EF405DE6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1188</TotalTime>
  <Pages>6</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dc:creator>
  <cp:keywords/>
  <cp:lastModifiedBy>Stephen Rowe</cp:lastModifiedBy>
  <cp:revision>188</cp:revision>
  <cp:lastPrinted>2006-08-01T17:47:00Z</cp:lastPrinted>
  <dcterms:created xsi:type="dcterms:W3CDTF">2020-11-09T13:24:00Z</dcterms:created>
  <dcterms:modified xsi:type="dcterms:W3CDTF">2020-11-10T12:16:00Z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0x01010004DF67CFDE8C5D45B894E976AF8D9EC1</vt:lpwstr>
  </property>
</Properties>
</file>