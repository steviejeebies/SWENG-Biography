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86496" w14:textId="6BDF703E" w:rsidR="00D077E9" w:rsidRDefault="00964266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5DC95B6" wp14:editId="5684C7B6">
            <wp:simplePos x="0" y="0"/>
            <wp:positionH relativeFrom="page">
              <wp:posOffset>-2085367</wp:posOffset>
            </wp:positionH>
            <wp:positionV relativeFrom="page">
              <wp:posOffset>-37465</wp:posOffset>
            </wp:positionV>
            <wp:extent cx="12534830" cy="6709893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830" cy="67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61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EEF245" wp14:editId="32729000">
                <wp:simplePos x="0" y="0"/>
                <wp:positionH relativeFrom="column">
                  <wp:posOffset>-203486</wp:posOffset>
                </wp:positionH>
                <wp:positionV relativeFrom="page">
                  <wp:posOffset>901521</wp:posOffset>
                </wp:positionV>
                <wp:extent cx="3618963" cy="8267700"/>
                <wp:effectExtent l="0" t="0" r="63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963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0564E" id="Rectangle 3" o:spid="_x0000_s1026" alt="white rectangle for text on cover" style="position:absolute;margin-left:-16pt;margin-top:71pt;width:284.9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4EA800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87C15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4F414" wp14:editId="5E373548">
                      <wp:extent cx="3387143" cy="145531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7143" cy="14553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7A5CBA" w14:textId="2492945F" w:rsidR="00D077E9" w:rsidRPr="00431591" w:rsidRDefault="007906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90"/>
                                      <w:szCs w:val="90"/>
                                    </w:rPr>
                                  </w:pPr>
                                  <w:r w:rsidRPr="00431591">
                                    <w:rPr>
                                      <w:sz w:val="90"/>
                                      <w:szCs w:val="90"/>
                                    </w:rPr>
                                    <w:t>JOHN CARMACK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04F4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66.7pt;height:1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" filled="f" stroked="f" strokeweight=".5pt">
                      <v:textbox>
                        <w:txbxContent>
                          <w:p w14:paraId="1F7A5CBA" w14:textId="2492945F" w:rsidR="00D077E9" w:rsidRPr="00431591" w:rsidRDefault="00790659" w:rsidP="00D077E9">
                            <w:pPr>
                              <w:pStyle w:val="Title"/>
                              <w:spacing w:after="0"/>
                              <w:rPr>
                                <w:sz w:val="90"/>
                                <w:szCs w:val="90"/>
                              </w:rPr>
                            </w:pPr>
                            <w:r w:rsidRPr="00431591">
                              <w:rPr>
                                <w:sz w:val="90"/>
                                <w:szCs w:val="90"/>
                              </w:rPr>
                              <w:t>JOHN CARMACK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11AB6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1D220B" wp14:editId="68AFDB7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B46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5D864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3EDAD3" w14:textId="1A643294" w:rsidR="00D077E9" w:rsidRDefault="00D077E9" w:rsidP="00D077E9">
            <w:pPr>
              <w:rPr>
                <w:noProof/>
              </w:rPr>
            </w:pPr>
          </w:p>
        </w:tc>
      </w:tr>
      <w:tr w:rsidR="00D077E9" w14:paraId="56AC2C3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5EBC1EC83B24812B9AF04897A3D749A"/>
              </w:placeholder>
              <w15:appearance w15:val="hidden"/>
            </w:sdtPr>
            <w:sdtEndPr/>
            <w:sdtContent>
              <w:p w14:paraId="37F613E9" w14:textId="246E554F" w:rsidR="00D077E9" w:rsidRDefault="00790659" w:rsidP="00E14B61">
                <w:pPr>
                  <w:pStyle w:val="Subtitle"/>
                  <w:framePr w:hSpace="0" w:wrap="auto" w:vAnchor="margin" w:hAnchor="text" w:yAlign="inline"/>
                </w:pPr>
                <w:r>
                  <w:t>SOFTWARE ENGINEERING CSU3301</w:t>
                </w:r>
              </w:p>
            </w:sdtContent>
          </w:sdt>
          <w:p w14:paraId="7666A6A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D83F592" wp14:editId="0A70AD7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1894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B158D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4F5446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FC2F1A" w14:textId="56796888" w:rsidR="00D077E9" w:rsidRDefault="00790659" w:rsidP="00E14B61">
            <w:pPr>
              <w:pStyle w:val="Subtitle"/>
              <w:framePr w:hSpace="0" w:wrap="auto" w:vAnchor="margin" w:hAnchor="text" w:yAlign="inline"/>
            </w:pPr>
            <w:r>
              <w:t>Stephen Rowe - 14319662</w:t>
            </w:r>
          </w:p>
          <w:p w14:paraId="57A7AD3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628CD50" w14:textId="4F7C0899" w:rsidR="00D077E9" w:rsidRDefault="00D077E9">
      <w:pPr>
        <w:spacing w:after="200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5F8811" wp14:editId="5E0BD973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80DE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6353C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" fillcolor="#80deea" stroked="f" strokeweight="2pt">
                <w10:wrap anchory="page"/>
              </v:rect>
            </w:pict>
          </mc:Fallback>
        </mc:AlternateContent>
      </w:r>
      <w:bookmarkEnd w:id="0"/>
      <w:r>
        <w:br w:type="page"/>
      </w:r>
    </w:p>
    <w:p w14:paraId="06594AA9" w14:textId="5238E614" w:rsidR="00D077E9" w:rsidRDefault="00D077E9" w:rsidP="00D077E9">
      <w:pPr>
        <w:pStyle w:val="Heading1"/>
      </w:pPr>
      <w:r w:rsidRPr="00D077E9">
        <w:lastRenderedPageBreak/>
        <w:t>Title Heading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4ACDFAFE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0B51B56CE688496AAB28243C4E15DC29"/>
              </w:placeholder>
              <w:showingPlcHdr/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2A91EBA5" w14:textId="77777777" w:rsidR="00D077E9" w:rsidRDefault="006E5716" w:rsidP="00DF027C">
                <w:pPr>
                  <w:pStyle w:val="Heading2"/>
                </w:pPr>
                <w:r w:rsidRPr="00DF027C">
                  <w:t>Subtitle Text Here</w:t>
                </w:r>
              </w:p>
            </w:sdtContent>
          </w:sdt>
          <w:p w14:paraId="3B09DFE6" w14:textId="77777777" w:rsidR="00DF027C" w:rsidRDefault="00DF027C" w:rsidP="00DF027C"/>
          <w:sdt>
            <w:sdtPr>
              <w:id w:val="-2056388886"/>
              <w:placeholder>
                <w:docPart w:val="CE346D82E76E40978FF9310F5148BDCE"/>
              </w:placeholder>
              <w:temporary/>
              <w:showingPlcHdr/>
              <w15:appearance w15:val="hidden"/>
            </w:sdtPr>
            <w:sdtEndPr/>
            <w:sdtContent>
              <w:p w14:paraId="04DF54EC" w14:textId="77777777" w:rsidR="00DF027C" w:rsidRPr="00DF027C" w:rsidRDefault="00DF027C" w:rsidP="00DF027C">
                <w:pPr>
                  <w:pStyle w:val="Content"/>
                </w:pPr>
                <w:r w:rsidRPr="00DF027C">
                  <w:t>To get started right away, just tap any placeholder text (such as this) and start typing to replace it with your own.</w:t>
                </w:r>
              </w:p>
            </w:sdtContent>
          </w:sdt>
          <w:p w14:paraId="06C99776" w14:textId="77777777" w:rsidR="00DF027C" w:rsidRDefault="00DF027C" w:rsidP="00DF027C"/>
          <w:sdt>
            <w:sdtPr>
              <w:id w:val="-1742009241"/>
              <w:placeholder>
                <w:docPart w:val="F42CBEC855374128BCC43D2F77ECB635"/>
              </w:placeholder>
              <w:temporary/>
              <w:showingPlcHdr/>
              <w15:appearance w15:val="hidden"/>
            </w:sdtPr>
            <w:sdtEndPr/>
            <w:sdtContent>
              <w:p w14:paraId="7EC44668" w14:textId="77777777" w:rsidR="00DF027C" w:rsidRDefault="00DF027C" w:rsidP="00DF027C">
                <w:pPr>
                  <w:pStyle w:val="Content"/>
                </w:pPr>
                <w:r w:rsidRPr="00DF027C">
                  <w:t xml:space="preserve">Want to insert a picture from your files or add a shape, text box, or table? You got it! On the Insert tab of the ribbon, just tap the option you need. </w:t>
                </w:r>
              </w:p>
            </w:sdtContent>
          </w:sdt>
        </w:tc>
      </w:tr>
      <w:tr w:rsidR="00DF027C" w14:paraId="5E8BF6B9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B22BBD0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E854A1" wp14:editId="68036BBE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0670BD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“</w:t>
                                  </w:r>
                                  <w:r w:rsidRPr="00DF027C">
                                    <w:rPr>
                                      <w:i/>
                                      <w:sz w:val="36"/>
                                    </w:rPr>
                                    <w:t>Find even more easy-to-use tools on the Insert tab, such as to add a hyperlink or insert a comment</w:t>
                                  </w:r>
                                  <w:r>
                                    <w:rPr>
                                      <w:i/>
                                      <w:sz w:val="36"/>
                                    </w:rPr>
                                    <w:t>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E854A1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" filled="f" stroked="f" strokeweight=".5pt">
                      <v:textbox>
                        <w:txbxContent>
                          <w:p w14:paraId="310670BD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</w:rPr>
                              <w:t>“</w:t>
                            </w:r>
                            <w:r w:rsidRPr="00DF027C">
                              <w:rPr>
                                <w:i/>
                                <w:sz w:val="36"/>
                              </w:rPr>
                              <w:t>Find even more easy-to-use tools on the Insert tab, such as to add a hyperlink or insert a comment</w:t>
                            </w:r>
                            <w:r>
                              <w:rPr>
                                <w:i/>
                                <w:sz w:val="36"/>
                              </w:rPr>
                              <w:t>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153CF379" w14:textId="77777777" w:rsidTr="00DF027C">
        <w:trPr>
          <w:trHeight w:val="5931"/>
        </w:trPr>
        <w:tc>
          <w:tcPr>
            <w:tcW w:w="9999" w:type="dxa"/>
          </w:tcPr>
          <w:p w14:paraId="3A850115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sdt>
            <w:sdtPr>
              <w:id w:val="-415933964"/>
              <w:placeholder>
                <w:docPart w:val="61F41AC605CD4065B7DE0EFF29BED532"/>
              </w:placeholder>
              <w:temporary/>
              <w:showingPlcHdr/>
              <w15:appearance w15:val="hidden"/>
            </w:sdtPr>
            <w:sdtEndPr/>
            <w:sdtContent>
              <w:p w14:paraId="1B874F5C" w14:textId="77777777" w:rsidR="00DF027C" w:rsidRPr="00DF027C" w:rsidRDefault="00DF027C" w:rsidP="00DF027C">
                <w:pPr>
                  <w:pStyle w:val="Content"/>
                </w:pPr>
                <w:r w:rsidRPr="00DF027C">
                  <w:t>To get started right away, just tap any placeholder text (such as this) and start typing to replace it with your own.</w:t>
                </w:r>
              </w:p>
            </w:sdtContent>
          </w:sdt>
          <w:p w14:paraId="30FC2FE6" w14:textId="77777777" w:rsidR="00DF027C" w:rsidRDefault="00DF027C" w:rsidP="00DF027C">
            <w:pPr>
              <w:pStyle w:val="Content"/>
            </w:pPr>
          </w:p>
          <w:sdt>
            <w:sdtPr>
              <w:id w:val="1005247712"/>
              <w:placeholder>
                <w:docPart w:val="8BC266B5C5324DE797F7A93B215C707D"/>
              </w:placeholder>
              <w:temporary/>
              <w:showingPlcHdr/>
              <w15:appearance w15:val="hidden"/>
            </w:sdtPr>
            <w:sdtEndPr/>
            <w:sdtContent>
              <w:p w14:paraId="55C65C3A" w14:textId="77777777" w:rsidR="00DF027C" w:rsidRDefault="00DF027C" w:rsidP="00DF027C">
                <w:pPr>
                  <w:pStyle w:val="Content"/>
                </w:pPr>
                <w:r w:rsidRPr="00DF027C">
                  <w:t xml:space="preserve">Want to insert a picture from your files or add a shape, text box, or table? You got it! On the Insert tab of the ribbon, just tap the option you need. </w:t>
                </w:r>
              </w:p>
            </w:sdtContent>
          </w:sdt>
          <w:p w14:paraId="35CCF676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14:paraId="1317DB18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5E5534EF" w14:textId="77777777" w:rsidR="0087605E" w:rsidRPr="00D70D02" w:rsidRDefault="0087605E" w:rsidP="00DF027C"/>
    <w:sectPr w:rsidR="0087605E" w:rsidRPr="00D70D02" w:rsidSect="00DF027C">
      <w:headerReference w:type="default" r:id="rId10"/>
      <w:footerReference w:type="default" r:id="rId1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5C998" w14:textId="77777777" w:rsidR="00790659" w:rsidRDefault="00790659">
      <w:r>
        <w:separator/>
      </w:r>
    </w:p>
    <w:p w14:paraId="3523B38C" w14:textId="77777777" w:rsidR="00790659" w:rsidRDefault="00790659"/>
  </w:endnote>
  <w:endnote w:type="continuationSeparator" w:id="0">
    <w:p w14:paraId="1A1E75F9" w14:textId="77777777" w:rsidR="00790659" w:rsidRDefault="00790659">
      <w:r>
        <w:continuationSeparator/>
      </w:r>
    </w:p>
    <w:p w14:paraId="1DA09665" w14:textId="77777777" w:rsidR="00790659" w:rsidRDefault="007906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017A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E818F7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C2BF2" w14:textId="77777777" w:rsidR="00790659" w:rsidRDefault="00790659">
      <w:r>
        <w:separator/>
      </w:r>
    </w:p>
    <w:p w14:paraId="763EA0F4" w14:textId="77777777" w:rsidR="00790659" w:rsidRDefault="00790659"/>
  </w:footnote>
  <w:footnote w:type="continuationSeparator" w:id="0">
    <w:p w14:paraId="4764C80C" w14:textId="77777777" w:rsidR="00790659" w:rsidRDefault="00790659">
      <w:r>
        <w:continuationSeparator/>
      </w:r>
    </w:p>
    <w:p w14:paraId="005B5805" w14:textId="77777777" w:rsidR="00790659" w:rsidRDefault="007906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79C8B8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268C00D" w14:textId="77777777" w:rsidR="00D077E9" w:rsidRDefault="00D077E9">
          <w:pPr>
            <w:pStyle w:val="Header"/>
          </w:pPr>
        </w:p>
      </w:tc>
    </w:tr>
  </w:tbl>
  <w:p w14:paraId="6BA103C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59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31591"/>
    <w:rsid w:val="0044085A"/>
    <w:rsid w:val="00442714"/>
    <w:rsid w:val="00495920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90659"/>
    <w:rsid w:val="007C6B52"/>
    <w:rsid w:val="007D16C5"/>
    <w:rsid w:val="00862FE4"/>
    <w:rsid w:val="0086389A"/>
    <w:rsid w:val="0087605E"/>
    <w:rsid w:val="008B1FEE"/>
    <w:rsid w:val="008D198B"/>
    <w:rsid w:val="00903C32"/>
    <w:rsid w:val="00916B16"/>
    <w:rsid w:val="009173B9"/>
    <w:rsid w:val="009250E2"/>
    <w:rsid w:val="0093335D"/>
    <w:rsid w:val="0093613E"/>
    <w:rsid w:val="00943026"/>
    <w:rsid w:val="00964266"/>
    <w:rsid w:val="00966B81"/>
    <w:rsid w:val="009B0D06"/>
    <w:rsid w:val="009C7720"/>
    <w:rsid w:val="00A16927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4B61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818D154"/>
  <w15:docId w15:val="{1C4BA590-09C9-40E5-AD45-54AA31A9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e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EBC1EC83B24812B9AF04897A3D7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A74CD-0BF0-4FCD-ACB9-423816D339E1}"/>
      </w:docPartPr>
      <w:docPartBody>
        <w:p w:rsidR="00FC64F4" w:rsidRDefault="00FC64F4">
          <w:pPr>
            <w:pStyle w:val="C5EBC1EC83B24812B9AF04897A3D749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0B51B56CE688496AAB28243C4E15D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76E3CE-87B8-4C9D-806F-7784CFDC7501}"/>
      </w:docPartPr>
      <w:docPartBody>
        <w:p w:rsidR="00FC64F4" w:rsidRDefault="00FC64F4">
          <w:pPr>
            <w:pStyle w:val="0B51B56CE688496AAB28243C4E15DC29"/>
          </w:pPr>
          <w:r w:rsidRPr="00DF027C">
            <w:t>Subtitle Text Here</w:t>
          </w:r>
        </w:p>
      </w:docPartBody>
    </w:docPart>
    <w:docPart>
      <w:docPartPr>
        <w:name w:val="CE346D82E76E40978FF9310F5148BD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444FA9-8C6A-4B33-BA16-1D02A148FCE1}"/>
      </w:docPartPr>
      <w:docPartBody>
        <w:p w:rsidR="00FC64F4" w:rsidRDefault="00FC64F4">
          <w:pPr>
            <w:pStyle w:val="CE346D82E76E40978FF9310F5148BDCE"/>
          </w:pPr>
          <w:r w:rsidRPr="00DF027C">
            <w:t>To get started right away, just tap any placeholder text (such as this) and start typing to replace it with your own.</w:t>
          </w:r>
        </w:p>
      </w:docPartBody>
    </w:docPart>
    <w:docPart>
      <w:docPartPr>
        <w:name w:val="F42CBEC855374128BCC43D2F77ECB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63357-8A54-470C-99A6-C40A5FB9F7D6}"/>
      </w:docPartPr>
      <w:docPartBody>
        <w:p w:rsidR="00FC64F4" w:rsidRDefault="00FC64F4">
          <w:pPr>
            <w:pStyle w:val="F42CBEC855374128BCC43D2F77ECB635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  <w:docPart>
      <w:docPartPr>
        <w:name w:val="61F41AC605CD4065B7DE0EFF29BED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6752EE-07B6-4B09-9FC5-59FE23F23661}"/>
      </w:docPartPr>
      <w:docPartBody>
        <w:p w:rsidR="00FC64F4" w:rsidRDefault="00FC64F4">
          <w:pPr>
            <w:pStyle w:val="61F41AC605CD4065B7DE0EFF29BED532"/>
          </w:pPr>
          <w:r w:rsidRPr="00DF027C">
            <w:t>To get started right away, just tap any placeholder text (such as this) and start typing to replace it with your own.</w:t>
          </w:r>
        </w:p>
      </w:docPartBody>
    </w:docPart>
    <w:docPart>
      <w:docPartPr>
        <w:name w:val="8BC266B5C5324DE797F7A93B215C7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F7712-AE1B-47D7-948C-BFAE037C7F68}"/>
      </w:docPartPr>
      <w:docPartBody>
        <w:p w:rsidR="00FC64F4" w:rsidRDefault="00FC64F4">
          <w:pPr>
            <w:pStyle w:val="8BC266B5C5324DE797F7A93B215C707D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F4"/>
    <w:rsid w:val="00FC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5EBC1EC83B24812B9AF04897A3D749A">
    <w:name w:val="C5EBC1EC83B24812B9AF04897A3D749A"/>
  </w:style>
  <w:style w:type="paragraph" w:customStyle="1" w:styleId="60F8B6FA0AE54C05A05817C9D5A14560">
    <w:name w:val="60F8B6FA0AE54C05A05817C9D5A14560"/>
  </w:style>
  <w:style w:type="paragraph" w:customStyle="1" w:styleId="31D2A4C782A344C6B4C6D5158AB2EC92">
    <w:name w:val="31D2A4C782A344C6B4C6D5158AB2EC92"/>
  </w:style>
  <w:style w:type="paragraph" w:customStyle="1" w:styleId="0B51B56CE688496AAB28243C4E15DC29">
    <w:name w:val="0B51B56CE688496AAB28243C4E15DC29"/>
  </w:style>
  <w:style w:type="paragraph" w:customStyle="1" w:styleId="CE346D82E76E40978FF9310F5148BDCE">
    <w:name w:val="CE346D82E76E40978FF9310F5148BDCE"/>
  </w:style>
  <w:style w:type="paragraph" w:customStyle="1" w:styleId="F42CBEC855374128BCC43D2F77ECB635">
    <w:name w:val="F42CBEC855374128BCC43D2F77ECB635"/>
  </w:style>
  <w:style w:type="paragraph" w:customStyle="1" w:styleId="61F41AC605CD4065B7DE0EFF29BED532">
    <w:name w:val="61F41AC605CD4065B7DE0EFF29BED532"/>
  </w:style>
  <w:style w:type="paragraph" w:customStyle="1" w:styleId="8BC266B5C5324DE797F7A93B215C707D">
    <w:name w:val="8BC266B5C5324DE797F7A93B215C70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F67CFDE8C5D45B894E976AF8D9EC1" ma:contentTypeVersion="9" ma:contentTypeDescription="Create a new document." ma:contentTypeScope="" ma:versionID="947b9fa46366b5b9a6f787d004ee45c1">
  <xsd:schema xmlns:xsd="http://www.w3.org/2001/XMLSchema" xmlns:xs="http://www.w3.org/2001/XMLSchema" xmlns:p="http://schemas.microsoft.com/office/2006/metadata/properties" xmlns:ns3="a9c8593a-8adc-4031-8aee-2c7f39875d64" targetNamespace="http://schemas.microsoft.com/office/2006/metadata/properties" ma:root="true" ma:fieldsID="3884938bc18393dfaf085f46bca879e1" ns3:_="">
    <xsd:import namespace="a9c8593a-8adc-4031-8aee-2c7f39875d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8593a-8adc-4031-8aee-2c7f39875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0E729E-A9C1-4B6E-B5C7-03BFC42CC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c8593a-8adc-4031-8aee-2c7f39875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76218D-4D55-46B9-BC2E-E625FDEB17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FBC75A-100F-44F4-85A1-002ED7ABFCA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24</TotalTime>
  <Pages>2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Stephen</dc:creator>
  <cp:keywords/>
  <cp:lastModifiedBy>Stephen Rowe</cp:lastModifiedBy>
  <cp:revision>10</cp:revision>
  <cp:lastPrinted>2006-08-01T17:47:00Z</cp:lastPrinted>
  <dcterms:created xsi:type="dcterms:W3CDTF">2020-11-09T13:24:00Z</dcterms:created>
  <dcterms:modified xsi:type="dcterms:W3CDTF">2020-11-09T13:52:00Z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0x01010004DF67CFDE8C5D45B894E976AF8D9EC1</vt:lpwstr>
  </property>
</Properties>
</file>