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86496" w14:textId="6BDF703E" w:rsidR="00D077E9" w:rsidRDefault="00964266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05DC95B6" wp14:editId="5684C7B6">
            <wp:simplePos x="0" y="0"/>
            <wp:positionH relativeFrom="page">
              <wp:posOffset>-2085367</wp:posOffset>
            </wp:positionH>
            <wp:positionV relativeFrom="page">
              <wp:posOffset>-37465</wp:posOffset>
            </wp:positionV>
            <wp:extent cx="12534830" cy="6709893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4830" cy="6709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B61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8EEF245" wp14:editId="32729000">
                <wp:simplePos x="0" y="0"/>
                <wp:positionH relativeFrom="column">
                  <wp:posOffset>-203486</wp:posOffset>
                </wp:positionH>
                <wp:positionV relativeFrom="page">
                  <wp:posOffset>901521</wp:posOffset>
                </wp:positionV>
                <wp:extent cx="3618963" cy="8267700"/>
                <wp:effectExtent l="0" t="0" r="63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963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10564E" id="Rectangle 3" o:spid="_x0000_s1026" alt="white rectangle for text on cover" style="position:absolute;margin-left:-16pt;margin-top:71pt;width:284.9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4EA800A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587C15B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604F414" wp14:editId="5E373548">
                      <wp:extent cx="3387143" cy="1455313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87143" cy="14553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7A5CBA" w14:textId="2492945F" w:rsidR="00D077E9" w:rsidRPr="00431591" w:rsidRDefault="00790659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90"/>
                                      <w:szCs w:val="90"/>
                                    </w:rPr>
                                  </w:pPr>
                                  <w:r w:rsidRPr="00431591">
                                    <w:rPr>
                                      <w:sz w:val="90"/>
                                      <w:szCs w:val="90"/>
                                    </w:rPr>
                                    <w:t>JOHN CARMACK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604F41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66.7pt;height:11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" filled="f" stroked="f" strokeweight=".5pt">
                      <v:textbox>
                        <w:txbxContent>
                          <w:p w14:paraId="1F7A5CBA" w14:textId="2492945F" w:rsidR="00D077E9" w:rsidRPr="00431591" w:rsidRDefault="00790659" w:rsidP="00D077E9">
                            <w:pPr>
                              <w:pStyle w:val="Title"/>
                              <w:spacing w:after="0"/>
                              <w:rPr>
                                <w:sz w:val="90"/>
                                <w:szCs w:val="90"/>
                              </w:rPr>
                            </w:pPr>
                            <w:r w:rsidRPr="00431591">
                              <w:rPr>
                                <w:sz w:val="90"/>
                                <w:szCs w:val="90"/>
                              </w:rPr>
                              <w:t>JOHN CARMACK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411AB6E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01D220B" wp14:editId="68AFDB7B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81B4697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D5D864C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33EDAD3" w14:textId="1A643294" w:rsidR="00D077E9" w:rsidRDefault="00D077E9" w:rsidP="00D077E9">
            <w:pPr>
              <w:rPr>
                <w:noProof/>
              </w:rPr>
            </w:pPr>
          </w:p>
        </w:tc>
      </w:tr>
      <w:tr w:rsidR="00D077E9" w14:paraId="56AC2C35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C5EBC1EC83B24812B9AF04897A3D749A"/>
              </w:placeholder>
              <w15:appearance w15:val="hidden"/>
            </w:sdtPr>
            <w:sdtEndPr/>
            <w:sdtContent>
              <w:p w14:paraId="37F613E9" w14:textId="246E554F" w:rsidR="00D077E9" w:rsidRDefault="00790659" w:rsidP="00E14B61">
                <w:pPr>
                  <w:pStyle w:val="Subtitle"/>
                  <w:framePr w:hSpace="0" w:wrap="auto" w:vAnchor="margin" w:hAnchor="text" w:yAlign="inline"/>
                </w:pPr>
                <w:r>
                  <w:t>SOFTWARE ENGINEERING CSU3301</w:t>
                </w:r>
              </w:p>
            </w:sdtContent>
          </w:sdt>
          <w:p w14:paraId="7666A6A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3D83F592" wp14:editId="0A70AD7F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A01894D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5B158DF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64F54461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1AFC2F1A" w14:textId="56796888" w:rsidR="00D077E9" w:rsidRDefault="00790659" w:rsidP="00E14B61">
            <w:pPr>
              <w:pStyle w:val="Subtitle"/>
              <w:framePr w:hSpace="0" w:wrap="auto" w:vAnchor="margin" w:hAnchor="text" w:yAlign="inline"/>
            </w:pPr>
            <w:r>
              <w:t>Stephen Rowe - 14319662</w:t>
            </w:r>
          </w:p>
          <w:p w14:paraId="57A7AD32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2628CD50" w14:textId="4F7C0899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A5F8811" wp14:editId="5E0BD973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rgbClr val="80DEE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46353C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" fillcolor="#80deea" stroked="f" strokeweight="2pt">
                <w10:wrap anchory="page"/>
              </v:rect>
            </w:pict>
          </mc:Fallback>
        </mc:AlternateContent>
      </w:r>
      <w:r>
        <w:br w:type="page"/>
      </w:r>
    </w:p>
    <w:p w14:paraId="04E61664" w14:textId="15B105CE" w:rsidR="00F06738" w:rsidRDefault="00F06738" w:rsidP="00F06738">
      <w:pPr>
        <w:pStyle w:val="Heading2"/>
      </w:pPr>
      <w:r>
        <w:lastRenderedPageBreak/>
        <w:t>Early Life</w:t>
      </w:r>
    </w:p>
    <w:p w14:paraId="2D59DB97" w14:textId="1CC4EBA9" w:rsidR="00C106D4" w:rsidRPr="004D0F2D" w:rsidRDefault="007407D8" w:rsidP="00B34737">
      <w:pPr>
        <w:pStyle w:val="Content"/>
        <w:rPr>
          <w:i/>
          <w:iCs/>
        </w:rPr>
      </w:pPr>
      <w:r>
        <w:t>One of</w:t>
      </w:r>
      <w:r w:rsidR="0075752A">
        <w:t xml:space="preserve"> the most </w:t>
      </w:r>
      <w:r w:rsidR="00A43CBD">
        <w:t xml:space="preserve">high-profile and </w:t>
      </w:r>
      <w:r w:rsidR="0075752A">
        <w:t>highly respected figure</w:t>
      </w:r>
      <w:r>
        <w:t>s</w:t>
      </w:r>
      <w:r w:rsidR="0075752A">
        <w:t xml:space="preserve"> in game development</w:t>
      </w:r>
      <w:r w:rsidR="008B45B1">
        <w:t xml:space="preserve"> </w:t>
      </w:r>
      <w:r w:rsidR="00087132">
        <w:t xml:space="preserve">and </w:t>
      </w:r>
      <w:r w:rsidR="00AD6ECE">
        <w:t xml:space="preserve">computer engineering </w:t>
      </w:r>
      <w:r w:rsidR="00B84D79">
        <w:t xml:space="preserve">today, John Carmack </w:t>
      </w:r>
      <w:r w:rsidR="00467710">
        <w:t>was born in 1970</w:t>
      </w:r>
      <w:r w:rsidR="00265093">
        <w:t xml:space="preserve">, and </w:t>
      </w:r>
      <w:r w:rsidR="006A2701">
        <w:t xml:space="preserve">got his first taste of computing </w:t>
      </w:r>
      <w:r w:rsidR="008B1722">
        <w:t xml:space="preserve">in his hometown of </w:t>
      </w:r>
      <w:r w:rsidR="0086346D">
        <w:t xml:space="preserve">Shawnee, Kansas, where </w:t>
      </w:r>
      <w:r w:rsidR="00B66F62">
        <w:t xml:space="preserve">he took a course on the </w:t>
      </w:r>
      <w:r w:rsidR="00B66F62" w:rsidRPr="00B66F62">
        <w:t>TRS-80 compute</w:t>
      </w:r>
      <w:r w:rsidR="00B66F62">
        <w:t xml:space="preserve">r and quickly moved on to </w:t>
      </w:r>
      <w:r w:rsidR="00B133AF">
        <w:t>an obsession with</w:t>
      </w:r>
      <w:r w:rsidR="00EB5035">
        <w:t xml:space="preserve"> the</w:t>
      </w:r>
      <w:r w:rsidR="00B66F62">
        <w:t xml:space="preserve"> Apple II. </w:t>
      </w:r>
      <w:r w:rsidR="00657417">
        <w:t>A gifted student</w:t>
      </w:r>
      <w:r w:rsidR="003C0C20">
        <w:t xml:space="preserve">, Carmack </w:t>
      </w:r>
      <w:r w:rsidR="00040A68">
        <w:t xml:space="preserve">excelled in school </w:t>
      </w:r>
      <w:r w:rsidR="000E53F5">
        <w:t xml:space="preserve">and was put in a gifted program, </w:t>
      </w:r>
      <w:r w:rsidR="00040A68">
        <w:t>but struggled under the weight of his parent</w:t>
      </w:r>
      <w:r w:rsidR="00CD1A13">
        <w:t>s’</w:t>
      </w:r>
      <w:r w:rsidR="00040A68">
        <w:t xml:space="preserve"> expectations</w:t>
      </w:r>
      <w:r w:rsidR="00273A30">
        <w:t xml:space="preserve">, with his mother </w:t>
      </w:r>
      <w:r w:rsidR="00EA1495">
        <w:t>assuming</w:t>
      </w:r>
      <w:r w:rsidR="00D45419">
        <w:t xml:space="preserve"> h</w:t>
      </w:r>
      <w:r w:rsidR="00C75DF1">
        <w:t xml:space="preserve">is interest in computing </w:t>
      </w:r>
      <w:r w:rsidR="00EA1495">
        <w:t xml:space="preserve">would </w:t>
      </w:r>
      <w:r w:rsidR="00C75DF1">
        <w:t xml:space="preserve">become </w:t>
      </w:r>
      <w:r w:rsidR="00EA1495">
        <w:t xml:space="preserve">a </w:t>
      </w:r>
      <w:r w:rsidR="00F23884">
        <w:t xml:space="preserve">rigorous </w:t>
      </w:r>
      <w:r w:rsidR="00C75DF1">
        <w:t>academic pursuit</w:t>
      </w:r>
      <w:r w:rsidR="00F23884">
        <w:t xml:space="preserve"> with the goal of landing a job in IBM</w:t>
      </w:r>
      <w:r w:rsidR="000E53F5">
        <w:t>. This</w:t>
      </w:r>
      <w:r w:rsidR="00595A9D">
        <w:t xml:space="preserve"> contrasted with Carmack’s </w:t>
      </w:r>
      <w:r w:rsidR="007D333F">
        <w:t>love fo</w:t>
      </w:r>
      <w:r w:rsidR="000F3D60">
        <w:t>r video games</w:t>
      </w:r>
      <w:r w:rsidR="00FB4A9A">
        <w:t xml:space="preserve">, </w:t>
      </w:r>
      <w:r w:rsidR="00A9351D">
        <w:t>a</w:t>
      </w:r>
      <w:r w:rsidR="00311BCF">
        <w:t>s</w:t>
      </w:r>
      <w:r w:rsidR="00A9351D">
        <w:t xml:space="preserve"> he spent his time reading source code </w:t>
      </w:r>
      <w:r w:rsidR="005E372A">
        <w:t>for games like Ultima in order to create his own cheats</w:t>
      </w:r>
      <w:r w:rsidR="009F3403">
        <w:t>,</w:t>
      </w:r>
      <w:r w:rsidR="00311BCF">
        <w:t xml:space="preserve"> and </w:t>
      </w:r>
      <w:r w:rsidR="00D87FBD">
        <w:t>in online discussions through BBS</w:t>
      </w:r>
      <w:r w:rsidR="005E372A">
        <w:t xml:space="preserve">. </w:t>
      </w:r>
      <w:sdt>
        <w:sdtPr>
          <w:rPr>
            <w:i/>
            <w:iCs/>
          </w:rPr>
          <w:id w:val="813751484"/>
          <w:citation/>
        </w:sdtPr>
        <w:sdtEndPr/>
        <w:sdtContent>
          <w:r w:rsidR="00775B0B" w:rsidRPr="00775B0B">
            <w:rPr>
              <w:i/>
              <w:iCs/>
            </w:rPr>
            <w:fldChar w:fldCharType="begin"/>
          </w:r>
          <w:r w:rsidR="00775B0B" w:rsidRPr="00775B0B">
            <w:rPr>
              <w:i/>
              <w:iCs/>
            </w:rPr>
            <w:instrText xml:space="preserve"> CITATION Kus03 \l 1033 </w:instrText>
          </w:r>
          <w:r w:rsidR="00775B0B" w:rsidRPr="00775B0B">
            <w:rPr>
              <w:i/>
              <w:iCs/>
            </w:rPr>
            <w:fldChar w:fldCharType="separate"/>
          </w:r>
          <w:r w:rsidR="00FD65C6">
            <w:rPr>
              <w:noProof/>
            </w:rPr>
            <w:t>(Kushner, 2003)</w:t>
          </w:r>
          <w:r w:rsidR="00775B0B" w:rsidRPr="00775B0B">
            <w:rPr>
              <w:i/>
              <w:iCs/>
            </w:rPr>
            <w:fldChar w:fldCharType="end"/>
          </w:r>
        </w:sdtContent>
      </w:sdt>
      <w:r w:rsidR="00775B0B">
        <w:t xml:space="preserve"> </w:t>
      </w:r>
      <w:r w:rsidR="005E372A">
        <w:t xml:space="preserve">Carmack was entranced by the book </w:t>
      </w:r>
      <w:r w:rsidR="000D0018" w:rsidRPr="000D0018">
        <w:rPr>
          <w:i/>
          <w:iCs/>
        </w:rPr>
        <w:t>Hackers: Heroes of the Computer Revolution</w:t>
      </w:r>
      <w:r w:rsidR="007D22DD">
        <w:t xml:space="preserve"> </w:t>
      </w:r>
      <w:r w:rsidR="00556A5F">
        <w:t xml:space="preserve">and </w:t>
      </w:r>
      <w:r w:rsidR="0091158D">
        <w:t xml:space="preserve">was a </w:t>
      </w:r>
      <w:r w:rsidR="007D22DD">
        <w:t xml:space="preserve">heavily </w:t>
      </w:r>
      <w:r w:rsidR="0091158D">
        <w:t xml:space="preserve">contributing factor </w:t>
      </w:r>
      <w:r w:rsidR="00F1186E">
        <w:t>to</w:t>
      </w:r>
      <w:r w:rsidR="0091158D">
        <w:t xml:space="preserve"> his rebellious streak</w:t>
      </w:r>
      <w:r w:rsidR="00F1186E">
        <w:t xml:space="preserve">, </w:t>
      </w:r>
      <w:r w:rsidR="006A366C">
        <w:t xml:space="preserve">adapting its hacker ethics and principles, and </w:t>
      </w:r>
      <w:r w:rsidR="0076195E">
        <w:t>dream</w:t>
      </w:r>
      <w:r w:rsidR="00D951F0">
        <w:t xml:space="preserve">ing one day to be a </w:t>
      </w:r>
      <w:r w:rsidR="00E45281">
        <w:t>held in the same esteem as the</w:t>
      </w:r>
      <w:r w:rsidR="00D951F0">
        <w:t xml:space="preserve"> Steve Wozniak</w:t>
      </w:r>
      <w:r w:rsidR="0098660B">
        <w:t xml:space="preserve">s and </w:t>
      </w:r>
      <w:r w:rsidR="00415AB8">
        <w:t xml:space="preserve">the </w:t>
      </w:r>
      <w:r w:rsidR="00E45281">
        <w:t>Ken Russells he had read about</w:t>
      </w:r>
      <w:r w:rsidR="0091158D">
        <w:t xml:space="preserve">. </w:t>
      </w:r>
      <w:r w:rsidR="007D22DD">
        <w:t xml:space="preserve">Carmack experimented with explosives in his backyard with his high-school friends, accumulating in a </w:t>
      </w:r>
      <w:r w:rsidR="00007D1A">
        <w:t xml:space="preserve">school heist where </w:t>
      </w:r>
      <w:r w:rsidR="00E960EA">
        <w:t>he</w:t>
      </w:r>
      <w:r w:rsidR="00AA4744">
        <w:t xml:space="preserve"> and his friends applied thermite to a window of their school</w:t>
      </w:r>
      <w:r w:rsidR="00F16ABE">
        <w:t>’</w:t>
      </w:r>
      <w:r w:rsidR="00AA4744">
        <w:t>s computer lab</w:t>
      </w:r>
      <w:r w:rsidR="00F1186E">
        <w:t xml:space="preserve"> after sneaking on the grounds late one night</w:t>
      </w:r>
      <w:r w:rsidR="00F16ABE">
        <w:t xml:space="preserve">, </w:t>
      </w:r>
      <w:r w:rsidR="00D67FCB">
        <w:t>with the goal of stealing Apple II</w:t>
      </w:r>
      <w:r w:rsidR="008D422B">
        <w:t xml:space="preserve">s. This plan was foiled when </w:t>
      </w:r>
      <w:r w:rsidR="00F35D26">
        <w:t xml:space="preserve">one of them set off a silent alarm. For this, Carmack spend a year in </w:t>
      </w:r>
      <w:r w:rsidR="00046B7F">
        <w:t>a juvenile detention cent</w:t>
      </w:r>
      <w:r w:rsidR="00FF2690">
        <w:t>er</w:t>
      </w:r>
      <w:r w:rsidR="00046B7F">
        <w:t xml:space="preserve">, with a </w:t>
      </w:r>
      <w:r w:rsidR="00FF2690">
        <w:t xml:space="preserve">psychiatrist giving the assessment that “[the] </w:t>
      </w:r>
      <w:r w:rsidR="00FF2690" w:rsidRPr="00FF2690">
        <w:t>Boy behaves like a walking brain with legs... no empathy</w:t>
      </w:r>
      <w:r w:rsidR="00FF2690">
        <w:t xml:space="preserve"> </w:t>
      </w:r>
      <w:r w:rsidR="00FF2690" w:rsidRPr="00FF2690">
        <w:t>for other human beings.</w:t>
      </w:r>
      <w:r w:rsidR="00FF2690">
        <w:t>”</w:t>
      </w:r>
      <w:sdt>
        <w:sdtPr>
          <w:rPr>
            <w:i/>
            <w:iCs/>
          </w:rPr>
          <w:id w:val="1465312205"/>
          <w:citation/>
        </w:sdtPr>
        <w:sdtEndPr/>
        <w:sdtContent>
          <w:r w:rsidR="002B4DC9" w:rsidRPr="00DB5B50">
            <w:rPr>
              <w:i/>
              <w:iCs/>
            </w:rPr>
            <w:fldChar w:fldCharType="begin"/>
          </w:r>
          <w:r w:rsidR="002B4DC9" w:rsidRPr="00DB5B50">
            <w:rPr>
              <w:i/>
              <w:iCs/>
            </w:rPr>
            <w:instrText xml:space="preserve"> CITATION Kus03 \l 1033 </w:instrText>
          </w:r>
          <w:r w:rsidR="002B4DC9" w:rsidRPr="00DB5B50">
            <w:rPr>
              <w:i/>
              <w:iCs/>
            </w:rPr>
            <w:fldChar w:fldCharType="separate"/>
          </w:r>
          <w:r w:rsidR="00FD65C6">
            <w:rPr>
              <w:i/>
              <w:iCs/>
              <w:noProof/>
            </w:rPr>
            <w:t xml:space="preserve"> </w:t>
          </w:r>
          <w:r w:rsidR="00FD65C6">
            <w:rPr>
              <w:noProof/>
            </w:rPr>
            <w:t>(Kushner, 2003)</w:t>
          </w:r>
          <w:r w:rsidR="002B4DC9" w:rsidRPr="00DB5B50">
            <w:rPr>
              <w:i/>
              <w:iCs/>
            </w:rPr>
            <w:fldChar w:fldCharType="end"/>
          </w:r>
        </w:sdtContent>
      </w:sdt>
    </w:p>
    <w:p w14:paraId="56C69453" w14:textId="1B351051" w:rsidR="00687045" w:rsidRDefault="00687045" w:rsidP="00B34737">
      <w:pPr>
        <w:pStyle w:val="Content"/>
      </w:pPr>
    </w:p>
    <w:p w14:paraId="5DBFB6EF" w14:textId="25FBC139" w:rsidR="00687045" w:rsidRDefault="00687045" w:rsidP="00B34737">
      <w:pPr>
        <w:pStyle w:val="Content"/>
      </w:pPr>
      <w:r>
        <w:t>After finishing high-school with a 4.0 GPA</w:t>
      </w:r>
      <w:r w:rsidR="003D5B15">
        <w:t xml:space="preserve">, </w:t>
      </w:r>
      <w:r w:rsidR="00206B83">
        <w:t xml:space="preserve">Carmack </w:t>
      </w:r>
      <w:r w:rsidR="00621A78">
        <w:t>spent</w:t>
      </w:r>
      <w:r w:rsidR="00206B83">
        <w:t xml:space="preserve"> just two semesters</w:t>
      </w:r>
      <w:r w:rsidR="00CF63CA">
        <w:t xml:space="preserve"> at the University </w:t>
      </w:r>
      <w:r w:rsidR="002143E7">
        <w:t>of Missouri-Kansas City</w:t>
      </w:r>
      <w:r w:rsidR="00E94F22">
        <w:t xml:space="preserve"> attending classes in Computing, </w:t>
      </w:r>
      <w:r w:rsidR="00454B04">
        <w:t>but Carmack chose not to take the conventional path</w:t>
      </w:r>
      <w:r w:rsidR="00D97B66">
        <w:t>:</w:t>
      </w:r>
    </w:p>
    <w:p w14:paraId="7B09A0C5" w14:textId="77777777" w:rsidR="007A1FD9" w:rsidRDefault="007A1FD9" w:rsidP="00B34737">
      <w:pPr>
        <w:pStyle w:val="Content"/>
      </w:pPr>
    </w:p>
    <w:p w14:paraId="3E0BB88A" w14:textId="024F57C3" w:rsidR="00454B04" w:rsidRPr="004D0F2D" w:rsidRDefault="00454B04" w:rsidP="004F5BAB">
      <w:pPr>
        <w:pStyle w:val="Content"/>
        <w:shd w:val="clear" w:color="auto" w:fill="D6E9F5" w:themeFill="accent2" w:themeFillTint="33"/>
        <w:jc w:val="center"/>
        <w:rPr>
          <w:i/>
          <w:iCs/>
        </w:rPr>
      </w:pPr>
      <w:r w:rsidRPr="00AD17D9">
        <w:t xml:space="preserve">It was frustrating because I clearly knew what I wanted to be doing but it wasn’t available to me at the time. It was always: if you want to do computers you need to go to MIT then you go work at a corporation as an engineer and follow </w:t>
      </w:r>
      <w:r w:rsidR="004F5BAB">
        <w:t>“</w:t>
      </w:r>
      <w:r w:rsidRPr="00AD17D9">
        <w:t>the path</w:t>
      </w:r>
      <w:r w:rsidR="004F5BAB">
        <w:t>”.</w:t>
      </w:r>
      <w:r w:rsidRPr="00AD17D9">
        <w:t xml:space="preserve"> But I dropped out of college and started my own company</w:t>
      </w:r>
      <w:r w:rsidR="0058661C">
        <w:t xml:space="preserve">. </w:t>
      </w:r>
      <w:sdt>
        <w:sdtPr>
          <w:rPr>
            <w:i/>
            <w:iCs/>
          </w:rPr>
          <w:id w:val="252400696"/>
          <w:citation/>
        </w:sdtPr>
        <w:sdtEndPr/>
        <w:sdtContent>
          <w:r w:rsidR="0058661C" w:rsidRPr="00DB5B50">
            <w:rPr>
              <w:i/>
              <w:iCs/>
            </w:rPr>
            <w:fldChar w:fldCharType="begin"/>
          </w:r>
          <w:r w:rsidR="0058661C" w:rsidRPr="00DB5B50">
            <w:rPr>
              <w:i/>
              <w:iCs/>
            </w:rPr>
            <w:instrText xml:space="preserve"> CITATION sel \l 1033 </w:instrText>
          </w:r>
          <w:r w:rsidR="0058661C" w:rsidRPr="00DB5B50">
            <w:rPr>
              <w:i/>
              <w:iCs/>
            </w:rPr>
            <w:fldChar w:fldCharType="separate"/>
          </w:r>
          <w:r w:rsidR="00FD65C6">
            <w:rPr>
              <w:noProof/>
            </w:rPr>
            <w:t>(Althoff, n.d.)</w:t>
          </w:r>
          <w:r w:rsidR="0058661C" w:rsidRPr="00DB5B50">
            <w:rPr>
              <w:i/>
              <w:iCs/>
            </w:rPr>
            <w:fldChar w:fldCharType="end"/>
          </w:r>
        </w:sdtContent>
      </w:sdt>
    </w:p>
    <w:p w14:paraId="269CC8FC" w14:textId="6829EEA0" w:rsidR="00A9351D" w:rsidRDefault="00A9351D" w:rsidP="00B34737">
      <w:pPr>
        <w:pStyle w:val="Content"/>
      </w:pPr>
    </w:p>
    <w:p w14:paraId="2BB458F4" w14:textId="4704AD0E" w:rsidR="0004490E" w:rsidRDefault="001512AC" w:rsidP="00B34737">
      <w:pPr>
        <w:pStyle w:val="Content"/>
      </w:pPr>
      <w:r>
        <w:t>Carmack</w:t>
      </w:r>
      <w:r w:rsidR="00574477">
        <w:t xml:space="preserve"> became a freelance game developer, and sold his games to Soft</w:t>
      </w:r>
      <w:r w:rsidR="000424D4">
        <w:t>D</w:t>
      </w:r>
      <w:r w:rsidR="00574477">
        <w:t>isk, a small company in Shreveport, Louisiana</w:t>
      </w:r>
      <w:r w:rsidR="0061226E">
        <w:t xml:space="preserve">. </w:t>
      </w:r>
      <w:r w:rsidR="0072715A">
        <w:t xml:space="preserve">The company quickly </w:t>
      </w:r>
      <w:r w:rsidR="003A50E0">
        <w:t>invited him for an interview</w:t>
      </w:r>
      <w:r w:rsidR="001C4D22">
        <w:t xml:space="preserve"> </w:t>
      </w:r>
      <w:r w:rsidR="001C4D22">
        <w:lastRenderedPageBreak/>
        <w:t xml:space="preserve">after he </w:t>
      </w:r>
      <w:r w:rsidR="00EF0623">
        <w:t xml:space="preserve">submitted </w:t>
      </w:r>
      <w:r w:rsidR="00A56D8B">
        <w:t xml:space="preserve">a trilogy of games called </w:t>
      </w:r>
      <w:r w:rsidR="00EF0623">
        <w:rPr>
          <w:i/>
          <w:iCs/>
        </w:rPr>
        <w:t>Dark Designs</w:t>
      </w:r>
      <w:r w:rsidR="00451882">
        <w:t xml:space="preserve"> for Apple II </w:t>
      </w:r>
      <w:r w:rsidR="002E127E">
        <w:t>which</w:t>
      </w:r>
      <w:r w:rsidR="00451882">
        <w:t xml:space="preserve"> </w:t>
      </w:r>
      <w:r w:rsidR="00CA292A">
        <w:t xml:space="preserve">he also ported to PC within two weeks </w:t>
      </w:r>
      <w:sdt>
        <w:sdtPr>
          <w:id w:val="936182985"/>
          <w:citation/>
        </w:sdtPr>
        <w:sdtEndPr/>
        <w:sdtContent>
          <w:r w:rsidR="00CA292A">
            <w:fldChar w:fldCharType="begin"/>
          </w:r>
          <w:r w:rsidR="00CA292A">
            <w:instrText xml:space="preserve"> CITATION Joh14 \l 1033 </w:instrText>
          </w:r>
          <w:r w:rsidR="00CA292A">
            <w:fldChar w:fldCharType="separate"/>
          </w:r>
          <w:r w:rsidR="00FD65C6">
            <w:rPr>
              <w:noProof/>
            </w:rPr>
            <w:t>(Carmack, Twitter, 2014)</w:t>
          </w:r>
          <w:r w:rsidR="00CA292A">
            <w:fldChar w:fldCharType="end"/>
          </w:r>
        </w:sdtContent>
      </w:sdt>
      <w:r w:rsidR="0028718A">
        <w:t>.</w:t>
      </w:r>
      <w:r w:rsidR="003A50E0">
        <w:t xml:space="preserve"> Carmack decided to take the job after he met John Romero</w:t>
      </w:r>
      <w:r w:rsidR="008518A7">
        <w:t>,</w:t>
      </w:r>
      <w:r w:rsidR="003B2F0C">
        <w:t xml:space="preserve"> who Carmack felt </w:t>
      </w:r>
      <w:r w:rsidR="00040CEF">
        <w:t>an immediate connection with through their shared “nerdy” hobbies</w:t>
      </w:r>
      <w:r w:rsidR="002D49F5">
        <w:t xml:space="preserve"> and Romero’s programming talent. </w:t>
      </w:r>
      <w:r w:rsidR="00FC6707">
        <w:t xml:space="preserve">He also met developers </w:t>
      </w:r>
      <w:r w:rsidR="00FC6707" w:rsidRPr="00FC6707">
        <w:t>Tom Hall and Adrian Carmack</w:t>
      </w:r>
      <w:r w:rsidR="00FC6707">
        <w:t>,</w:t>
      </w:r>
      <w:r w:rsidR="00B52102">
        <w:t xml:space="preserve"> who would </w:t>
      </w:r>
      <w:r w:rsidR="000424D4">
        <w:t xml:space="preserve">also later play a pivotal role in id Software. At SoftDisk, the group </w:t>
      </w:r>
      <w:r w:rsidR="0094059E">
        <w:t xml:space="preserve">developed games for </w:t>
      </w:r>
      <w:r w:rsidR="00717609">
        <w:rPr>
          <w:i/>
          <w:iCs/>
        </w:rPr>
        <w:t>Gamer’s Edge</w:t>
      </w:r>
      <w:r w:rsidR="00717609">
        <w:t>, a monthly disk publication</w:t>
      </w:r>
      <w:r w:rsidR="0040475F">
        <w:t xml:space="preserve"> that was le</w:t>
      </w:r>
      <w:r w:rsidR="00831400">
        <w:t>d</w:t>
      </w:r>
      <w:r w:rsidR="0040475F">
        <w:t xml:space="preserve"> by Romero</w:t>
      </w:r>
      <w:r w:rsidR="00543961">
        <w:t xml:space="preserve">. </w:t>
      </w:r>
      <w:r w:rsidR="006962CE">
        <w:t xml:space="preserve">While still being employed by SoftDisk, the group </w:t>
      </w:r>
      <w:r w:rsidR="000424D4">
        <w:t xml:space="preserve">would develop </w:t>
      </w:r>
      <w:r w:rsidR="000424D4" w:rsidRPr="006D1930">
        <w:rPr>
          <w:i/>
          <w:iCs/>
        </w:rPr>
        <w:t>Commander Keen</w:t>
      </w:r>
      <w:r w:rsidR="006962CE">
        <w:t xml:space="preserve"> for Apogee</w:t>
      </w:r>
      <w:r w:rsidR="003948CA">
        <w:t xml:space="preserve"> Software</w:t>
      </w:r>
      <w:r w:rsidR="00F05CDA">
        <w:t xml:space="preserve">, which was </w:t>
      </w:r>
      <w:r w:rsidR="003948CA">
        <w:t xml:space="preserve">most </w:t>
      </w:r>
      <w:r w:rsidR="00F05CDA">
        <w:t xml:space="preserve">notable for </w:t>
      </w:r>
      <w:r w:rsidR="00EB4A04">
        <w:t>Carmack’s adaptive tile refresh technique</w:t>
      </w:r>
      <w:r w:rsidR="00485EE4">
        <w:t xml:space="preserve">. This allowed for the tracking of moved graphical elements and </w:t>
      </w:r>
      <w:r w:rsidR="00F757A9">
        <w:t>screen scrolling, and the innovation was forced by th</w:t>
      </w:r>
      <w:r w:rsidR="003E3AD3">
        <w:t xml:space="preserve">e limited graphical performance for games in </w:t>
      </w:r>
      <w:r w:rsidR="00A52603">
        <w:t>IBM-compatible general</w:t>
      </w:r>
      <w:r w:rsidR="003948CA">
        <w:t>-</w:t>
      </w:r>
      <w:r w:rsidR="00A52603">
        <w:t>purpose computer</w:t>
      </w:r>
      <w:r w:rsidR="003948CA">
        <w:t>s</w:t>
      </w:r>
      <w:r w:rsidR="003E3AD3">
        <w:t xml:space="preserve"> at the time compared to gaming consoles.</w:t>
      </w:r>
      <w:r w:rsidR="00F02862">
        <w:t xml:space="preserve"> </w:t>
      </w:r>
      <w:sdt>
        <w:sdtPr>
          <w:id w:val="-92781698"/>
          <w:citation/>
        </w:sdtPr>
        <w:sdtEndPr/>
        <w:sdtContent>
          <w:r w:rsidR="00F02862">
            <w:fldChar w:fldCharType="begin"/>
          </w:r>
          <w:r w:rsidR="00F62D55">
            <w:instrText xml:space="preserve">CITATION Dav02 \l 1033 </w:instrText>
          </w:r>
          <w:r w:rsidR="00F02862">
            <w:fldChar w:fldCharType="separate"/>
          </w:r>
          <w:r w:rsidR="00FD65C6">
            <w:rPr>
              <w:noProof/>
            </w:rPr>
            <w:t>(Spectrum, 2002)</w:t>
          </w:r>
          <w:r w:rsidR="00F02862">
            <w:fldChar w:fldCharType="end"/>
          </w:r>
        </w:sdtContent>
      </w:sdt>
      <w:r w:rsidR="00F02862">
        <w:t xml:space="preserve">. </w:t>
      </w:r>
      <w:r w:rsidR="00D572C1">
        <w:t>After they got their first royalty cheque</w:t>
      </w:r>
      <w:r w:rsidR="00B35557">
        <w:t xml:space="preserve"> (thanks to </w:t>
      </w:r>
      <w:r w:rsidR="00B35557" w:rsidRPr="00B35557">
        <w:rPr>
          <w:i/>
          <w:iCs/>
        </w:rPr>
        <w:t>Commander Keen</w:t>
      </w:r>
      <w:r w:rsidR="00B35557">
        <w:t>’s shareware model</w:t>
      </w:r>
      <w:r w:rsidR="006D1930">
        <w:t>, suggested by Apogee</w:t>
      </w:r>
      <w:r w:rsidR="00B35557">
        <w:t>)</w:t>
      </w:r>
      <w:r w:rsidR="006D1930">
        <w:t xml:space="preserve">, the group formed </w:t>
      </w:r>
      <w:r w:rsidR="00A14A3C">
        <w:t xml:space="preserve">a new company, </w:t>
      </w:r>
      <w:r w:rsidR="00A14A3C">
        <w:rPr>
          <w:i/>
          <w:iCs/>
        </w:rPr>
        <w:t>id Software</w:t>
      </w:r>
      <w:r w:rsidR="00A14A3C">
        <w:t>, on February 1</w:t>
      </w:r>
      <w:r w:rsidR="00A14A3C" w:rsidRPr="00A14A3C">
        <w:rPr>
          <w:vertAlign w:val="superscript"/>
        </w:rPr>
        <w:t>st</w:t>
      </w:r>
      <w:r w:rsidR="00A14A3C">
        <w:t xml:space="preserve"> 1991</w:t>
      </w:r>
      <w:sdt>
        <w:sdtPr>
          <w:id w:val="161830023"/>
          <w:citation/>
        </w:sdtPr>
        <w:sdtEndPr/>
        <w:sdtContent>
          <w:r w:rsidR="00A14A3C">
            <w:fldChar w:fldCharType="begin"/>
          </w:r>
          <w:r w:rsidR="00A14A3C">
            <w:instrText xml:space="preserve">CITATION Nex97 \l 1033 </w:instrText>
          </w:r>
          <w:r w:rsidR="00A14A3C">
            <w:fldChar w:fldCharType="separate"/>
          </w:r>
          <w:r w:rsidR="00FD65C6">
            <w:rPr>
              <w:noProof/>
            </w:rPr>
            <w:t xml:space="preserve"> (Romero, 1997)</w:t>
          </w:r>
          <w:r w:rsidR="00A14A3C">
            <w:fldChar w:fldCharType="end"/>
          </w:r>
        </w:sdtContent>
      </w:sdt>
      <w:r w:rsidR="00A14A3C">
        <w:t xml:space="preserve">. </w:t>
      </w:r>
    </w:p>
    <w:p w14:paraId="6287C00B" w14:textId="6BD48106" w:rsidR="003A54D6" w:rsidRDefault="003A54D6" w:rsidP="00B34737">
      <w:pPr>
        <w:pStyle w:val="Content"/>
      </w:pPr>
    </w:p>
    <w:p w14:paraId="5266C494" w14:textId="78962E39" w:rsidR="003A54D6" w:rsidRPr="00A14A3C" w:rsidRDefault="00F06738" w:rsidP="00F06738">
      <w:pPr>
        <w:pStyle w:val="Heading2"/>
      </w:pPr>
      <w:r>
        <w:t>Early Days of id</w:t>
      </w:r>
    </w:p>
    <w:p w14:paraId="5E7D36DF" w14:textId="7F0DA09F" w:rsidR="004D5C54" w:rsidRDefault="00CF4731" w:rsidP="00B34737">
      <w:pPr>
        <w:pStyle w:val="Content"/>
      </w:pPr>
      <w:r>
        <w:t>Some</w:t>
      </w:r>
      <w:r w:rsidR="00F06738">
        <w:t xml:space="preserve"> of the first games developed at </w:t>
      </w:r>
      <w:r w:rsidR="00017A01">
        <w:t>id w</w:t>
      </w:r>
      <w:r w:rsidR="00F9709B">
        <w:t xml:space="preserve">ere </w:t>
      </w:r>
      <w:r w:rsidR="00F9709B">
        <w:rPr>
          <w:i/>
          <w:iCs/>
        </w:rPr>
        <w:t xml:space="preserve">Hovertank 3D </w:t>
      </w:r>
      <w:r w:rsidR="00F9709B">
        <w:t xml:space="preserve">and </w:t>
      </w:r>
      <w:r w:rsidR="00017A01">
        <w:rPr>
          <w:i/>
          <w:iCs/>
        </w:rPr>
        <w:t>Catacomb 3-D</w:t>
      </w:r>
      <w:r w:rsidR="009D57A3">
        <w:t>, the fir</w:t>
      </w:r>
      <w:r w:rsidR="003447BF">
        <w:t>st 3D game</w:t>
      </w:r>
      <w:r w:rsidR="00F9709B">
        <w:t>s</w:t>
      </w:r>
      <w:r w:rsidR="003447BF">
        <w:t xml:space="preserve"> the group developed</w:t>
      </w:r>
      <w:r w:rsidR="00F9709B">
        <w:t xml:space="preserve">. The games </w:t>
      </w:r>
      <w:r w:rsidR="002705B1">
        <w:t xml:space="preserve">used </w:t>
      </w:r>
      <w:r w:rsidR="00945F78">
        <w:t>an engine Carmack developed in just</w:t>
      </w:r>
      <w:r w:rsidR="002705B1">
        <w:t xml:space="preserve"> 6 weeks, and used</w:t>
      </w:r>
      <w:r w:rsidR="00F9709B">
        <w:t xml:space="preserve"> ray</w:t>
      </w:r>
      <w:r w:rsidR="00043F9B">
        <w:t>-</w:t>
      </w:r>
      <w:r w:rsidR="00F9709B">
        <w:t xml:space="preserve">casting </w:t>
      </w:r>
      <w:r w:rsidR="00043F9B">
        <w:t xml:space="preserve">to produce 3D graphics </w:t>
      </w:r>
      <w:r w:rsidR="00133725">
        <w:t xml:space="preserve">(in which the player would essentially be playing on a 2D top-down plane, </w:t>
      </w:r>
      <w:r w:rsidR="00A05327">
        <w:t xml:space="preserve">with the on-screen graphic being rendered with respect to the position of the player and the angle </w:t>
      </w:r>
      <w:r w:rsidR="008D2CC2">
        <w:t xml:space="preserve">of their vision), with </w:t>
      </w:r>
      <w:r w:rsidR="008D2CC2">
        <w:rPr>
          <w:i/>
          <w:iCs/>
        </w:rPr>
        <w:t xml:space="preserve">Catacomb 3-D </w:t>
      </w:r>
      <w:r w:rsidR="00601167">
        <w:t xml:space="preserve">adding texture mapping </w:t>
      </w:r>
      <w:r w:rsidR="005B7011">
        <w:t>to the walls shown on screen.</w:t>
      </w:r>
      <w:r w:rsidR="00871D64">
        <w:t xml:space="preserve"> </w:t>
      </w:r>
      <w:sdt>
        <w:sdtPr>
          <w:id w:val="-1745106654"/>
          <w:citation/>
        </w:sdtPr>
        <w:sdtEndPr/>
        <w:sdtContent>
          <w:r w:rsidR="00AD0AE1">
            <w:fldChar w:fldCharType="begin"/>
          </w:r>
          <w:r w:rsidR="00AD0AE1">
            <w:instrText xml:space="preserve">CITATION Kus03 \p 66 \l 1033 </w:instrText>
          </w:r>
          <w:r w:rsidR="00AD0AE1">
            <w:fldChar w:fldCharType="separate"/>
          </w:r>
          <w:r w:rsidR="00FD65C6">
            <w:rPr>
              <w:noProof/>
            </w:rPr>
            <w:t>(Kushner, 2003, p. 66)</w:t>
          </w:r>
          <w:r w:rsidR="00AD0AE1">
            <w:fldChar w:fldCharType="end"/>
          </w:r>
        </w:sdtContent>
      </w:sdt>
      <w:r w:rsidR="00C85194">
        <w:t xml:space="preserve"> </w:t>
      </w:r>
      <w:sdt>
        <w:sdtPr>
          <w:id w:val="-387191909"/>
          <w:citation/>
        </w:sdtPr>
        <w:sdtEndPr/>
        <w:sdtContent>
          <w:r w:rsidR="00C85194">
            <w:fldChar w:fldCharType="begin"/>
          </w:r>
          <w:r w:rsidR="00C85194">
            <w:instrText xml:space="preserve"> CITATION Lod20 \l 1033 </w:instrText>
          </w:r>
          <w:r w:rsidR="00C85194">
            <w:fldChar w:fldCharType="separate"/>
          </w:r>
          <w:r w:rsidR="00FD65C6">
            <w:rPr>
              <w:noProof/>
            </w:rPr>
            <w:t>(Vandevenne, 2020)</w:t>
          </w:r>
          <w:r w:rsidR="00C85194">
            <w:fldChar w:fldCharType="end"/>
          </w:r>
        </w:sdtContent>
      </w:sdt>
      <w:r w:rsidR="00E013DB">
        <w:t xml:space="preserve">. </w:t>
      </w:r>
      <w:r w:rsidR="00D675CF">
        <w:t>id, now free of their contractual obligations to SoftDisk, wanted to move o</w:t>
      </w:r>
      <w:r w:rsidR="003238D0">
        <w:t xml:space="preserve">n </w:t>
      </w:r>
      <w:r w:rsidR="00555372">
        <w:t xml:space="preserve">from the kid-friendly titles they had made in the past, and decided to create a 3D remake to </w:t>
      </w:r>
      <w:r w:rsidR="00555372">
        <w:rPr>
          <w:i/>
          <w:iCs/>
        </w:rPr>
        <w:t>Castle Wolfenstein</w:t>
      </w:r>
      <w:r w:rsidR="00555372">
        <w:t xml:space="preserve">, </w:t>
      </w:r>
      <w:r w:rsidR="00FE77C7">
        <w:t xml:space="preserve">a </w:t>
      </w:r>
      <w:r w:rsidR="00FF7BEA">
        <w:t xml:space="preserve">2D maze-like game for which they bought the copyright </w:t>
      </w:r>
      <w:r w:rsidR="00DF125B">
        <w:t>of</w:t>
      </w:r>
      <w:r w:rsidR="00FF7BEA">
        <w:t xml:space="preserve"> for just $5000</w:t>
      </w:r>
      <w:r w:rsidR="00DF125B">
        <w:t xml:space="preserve"> </w:t>
      </w:r>
      <w:sdt>
        <w:sdtPr>
          <w:id w:val="457927347"/>
          <w:citation/>
        </w:sdtPr>
        <w:sdtEndPr/>
        <w:sdtContent>
          <w:r w:rsidR="00DF125B">
            <w:fldChar w:fldCharType="begin"/>
          </w:r>
          <w:r w:rsidR="00DF125B">
            <w:instrText xml:space="preserve"> CITATION Col19 \l 1033 </w:instrText>
          </w:r>
          <w:r w:rsidR="00DF125B">
            <w:fldChar w:fldCharType="separate"/>
          </w:r>
          <w:r w:rsidR="00FD65C6">
            <w:rPr>
              <w:noProof/>
            </w:rPr>
            <w:t>(Campbell, 2019)</w:t>
          </w:r>
          <w:r w:rsidR="00DF125B">
            <w:fldChar w:fldCharType="end"/>
          </w:r>
        </w:sdtContent>
      </w:sdt>
      <w:r w:rsidR="00DF125B">
        <w:t>.</w:t>
      </w:r>
      <w:r w:rsidR="008E38D0">
        <w:t xml:space="preserve"> The game was built on-top of </w:t>
      </w:r>
      <w:r w:rsidR="008E38D0">
        <w:rPr>
          <w:i/>
          <w:iCs/>
        </w:rPr>
        <w:t>Catacomb 3-D</w:t>
      </w:r>
      <w:r w:rsidR="008E38D0">
        <w:t xml:space="preserve">’s engine, </w:t>
      </w:r>
      <w:r w:rsidR="0016682A">
        <w:t xml:space="preserve">with </w:t>
      </w:r>
      <w:r>
        <w:t xml:space="preserve">in-game additions such as doors and </w:t>
      </w:r>
      <w:r w:rsidR="00CE4A03">
        <w:t xml:space="preserve">wall-decorations, </w:t>
      </w:r>
      <w:r w:rsidR="00A41400">
        <w:t xml:space="preserve">and made </w:t>
      </w:r>
      <w:r w:rsidR="007F13E1">
        <w:t xml:space="preserve">the engine </w:t>
      </w:r>
      <w:r w:rsidR="00A41400">
        <w:t xml:space="preserve">more efficient, with graphics now in 256 </w:t>
      </w:r>
      <w:r w:rsidR="008D344A">
        <w:t xml:space="preserve">color </w:t>
      </w:r>
      <w:r w:rsidR="00A41400">
        <w:t>VGA</w:t>
      </w:r>
      <w:r w:rsidR="008D344A">
        <w:t xml:space="preserve">. The </w:t>
      </w:r>
      <w:r w:rsidR="00A961AB">
        <w:t>game w</w:t>
      </w:r>
      <w:r w:rsidR="00A524CA">
        <w:t xml:space="preserve">as released </w:t>
      </w:r>
      <w:r w:rsidR="007647E7">
        <w:t>on May 5, 1992, using the shareware model</w:t>
      </w:r>
      <w:r w:rsidR="00F552E0">
        <w:t xml:space="preserve">, and is </w:t>
      </w:r>
      <w:r w:rsidR="008170D7">
        <w:t xml:space="preserve">to this day </w:t>
      </w:r>
      <w:r w:rsidR="00F552E0">
        <w:t>lovingly referred to as the “grand</w:t>
      </w:r>
      <w:r w:rsidR="00D06679">
        <w:t>father</w:t>
      </w:r>
      <w:r w:rsidR="00F552E0">
        <w:t xml:space="preserve"> of first-person shooters” </w:t>
      </w:r>
      <w:sdt>
        <w:sdtPr>
          <w:id w:val="-192231550"/>
          <w:citation/>
        </w:sdtPr>
        <w:sdtEndPr/>
        <w:sdtContent>
          <w:r w:rsidR="00F552E0">
            <w:fldChar w:fldCharType="begin"/>
          </w:r>
          <w:r w:rsidR="00D06679">
            <w:instrText xml:space="preserve">CITATION Age14 \l 1033 </w:instrText>
          </w:r>
          <w:r w:rsidR="00F552E0">
            <w:fldChar w:fldCharType="separate"/>
          </w:r>
          <w:r w:rsidR="00FD65C6">
            <w:rPr>
              <w:noProof/>
            </w:rPr>
            <w:t>(1up, 2016)</w:t>
          </w:r>
          <w:r w:rsidR="00F552E0">
            <w:fldChar w:fldCharType="end"/>
          </w:r>
        </w:sdtContent>
      </w:sdt>
      <w:r w:rsidR="00DE7DD4">
        <w:t>.</w:t>
      </w:r>
    </w:p>
    <w:p w14:paraId="2C7F1B99" w14:textId="235299DF" w:rsidR="00772623" w:rsidRDefault="00772623" w:rsidP="00B34737">
      <w:pPr>
        <w:pStyle w:val="Content"/>
      </w:pPr>
    </w:p>
    <w:p w14:paraId="41CDC45B" w14:textId="0D4EB480" w:rsidR="00C40D52" w:rsidRDefault="00922D09" w:rsidP="001118F7">
      <w:pPr>
        <w:pStyle w:val="Heading2"/>
      </w:pPr>
      <w:r>
        <w:lastRenderedPageBreak/>
        <w:t>Doom</w:t>
      </w:r>
    </w:p>
    <w:p w14:paraId="7227BAF9" w14:textId="4AB1787C" w:rsidR="006B4D30" w:rsidRPr="00715A42" w:rsidRDefault="001118F7" w:rsidP="006B4D30">
      <w:pPr>
        <w:pStyle w:val="Content"/>
      </w:pPr>
      <w:r>
        <w:t xml:space="preserve">While the rest of the team </w:t>
      </w:r>
      <w:r w:rsidR="00D16A18">
        <w:t xml:space="preserve">were working on the sequel to </w:t>
      </w:r>
      <w:r w:rsidR="00D16A18">
        <w:rPr>
          <w:i/>
          <w:iCs/>
        </w:rPr>
        <w:t>Wolfenstein 3-D</w:t>
      </w:r>
      <w:r w:rsidR="00D16A18">
        <w:t xml:space="preserve">, Carmack decided to experiment with the 3D engine of </w:t>
      </w:r>
      <w:r w:rsidR="00D16A18">
        <w:rPr>
          <w:i/>
          <w:iCs/>
        </w:rPr>
        <w:t>Shadowcaster</w:t>
      </w:r>
      <w:r w:rsidR="006033CA">
        <w:t>, a game developed by Raven Software</w:t>
      </w:r>
      <w:r w:rsidR="002C4F16">
        <w:t xml:space="preserve">, which had introduced advances such as </w:t>
      </w:r>
      <w:r w:rsidR="00741701" w:rsidRPr="00741701">
        <w:t>sloped floors, diminished lighting and walls of varied heights</w:t>
      </w:r>
      <w:r w:rsidR="00741701">
        <w:t xml:space="preserve"> </w:t>
      </w:r>
      <w:sdt>
        <w:sdtPr>
          <w:id w:val="-1881939576"/>
          <w:citation/>
        </w:sdtPr>
        <w:sdtEndPr/>
        <w:sdtContent>
          <w:r w:rsidR="00741701">
            <w:fldChar w:fldCharType="begin"/>
          </w:r>
          <w:r w:rsidR="00741701">
            <w:instrText xml:space="preserve"> CITATION Dan16 \l 1033 </w:instrText>
          </w:r>
          <w:r w:rsidR="00741701">
            <w:fldChar w:fldCharType="separate"/>
          </w:r>
          <w:r w:rsidR="00FD65C6">
            <w:rPr>
              <w:noProof/>
            </w:rPr>
            <w:t>(Grilliopoulos, 2016)</w:t>
          </w:r>
          <w:r w:rsidR="00741701">
            <w:fldChar w:fldCharType="end"/>
          </w:r>
        </w:sdtContent>
      </w:sdt>
      <w:r w:rsidR="002B55B5">
        <w:t>. The engine that Carmack would produce from this would be</w:t>
      </w:r>
      <w:r w:rsidR="00B42B01">
        <w:t xml:space="preserve"> </w:t>
      </w:r>
      <w:r w:rsidR="00B42B01" w:rsidRPr="00B42B01">
        <w:rPr>
          <w:i/>
          <w:iCs/>
        </w:rPr>
        <w:t>id Tech 1</w:t>
      </w:r>
      <w:r w:rsidR="00B42B01">
        <w:t xml:space="preserve">, colloquially known as the </w:t>
      </w:r>
      <w:r w:rsidR="00B42B01">
        <w:rPr>
          <w:i/>
          <w:iCs/>
        </w:rPr>
        <w:t>“Doom Engine”</w:t>
      </w:r>
      <w:r w:rsidR="00B42B01">
        <w:t>.</w:t>
      </w:r>
      <w:r w:rsidR="004A25D2">
        <w:t xml:space="preserve"> From </w:t>
      </w:r>
      <w:r w:rsidR="00A77D7F">
        <w:t xml:space="preserve">a collaborative software engineering perspective, the development of </w:t>
      </w:r>
      <w:r w:rsidR="00A77D7F">
        <w:rPr>
          <w:i/>
          <w:iCs/>
        </w:rPr>
        <w:t>Doom</w:t>
      </w:r>
      <w:r w:rsidR="00A77D7F">
        <w:t xml:space="preserve"> had </w:t>
      </w:r>
      <w:r w:rsidR="00DE09AF">
        <w:t xml:space="preserve">many rocky moments, with conflicts between Carmack </w:t>
      </w:r>
      <w:r w:rsidR="00391A1D">
        <w:t>and Hall over features that Hall wanted to implement but Carmack refused</w:t>
      </w:r>
      <w:r w:rsidR="00000D00">
        <w:t xml:space="preserve">, </w:t>
      </w:r>
      <w:r w:rsidR="00CB4A15">
        <w:t>as well as general</w:t>
      </w:r>
      <w:r w:rsidR="00000D00">
        <w:t xml:space="preserve"> reception to Hall’s designs</w:t>
      </w:r>
      <w:r w:rsidR="00391A1D">
        <w:t xml:space="preserve"> </w:t>
      </w:r>
      <w:sdt>
        <w:sdtPr>
          <w:id w:val="-2043285358"/>
          <w:citation/>
        </w:sdtPr>
        <w:sdtEndPr/>
        <w:sdtContent>
          <w:r w:rsidR="00391A1D">
            <w:fldChar w:fldCharType="begin"/>
          </w:r>
          <w:r w:rsidR="00391A1D">
            <w:instrText xml:space="preserve">CITATION Kus03 \p 124-131 \l 1033 </w:instrText>
          </w:r>
          <w:r w:rsidR="00391A1D">
            <w:fldChar w:fldCharType="separate"/>
          </w:r>
          <w:r w:rsidR="00FD65C6">
            <w:rPr>
              <w:noProof/>
            </w:rPr>
            <w:t>(Kushner, 2003, pp. 124-131)</w:t>
          </w:r>
          <w:r w:rsidR="00391A1D">
            <w:fldChar w:fldCharType="end"/>
          </w:r>
        </w:sdtContent>
      </w:sdt>
      <w:r w:rsidR="00000D00">
        <w:t xml:space="preserve"> This resulted in </w:t>
      </w:r>
      <w:r w:rsidR="00765FDD">
        <w:t xml:space="preserve">the firing of Hall, to be replaced by </w:t>
      </w:r>
      <w:r w:rsidR="005411E7">
        <w:t xml:space="preserve">developer </w:t>
      </w:r>
      <w:r w:rsidR="00765FDD">
        <w:t>Sandy Petersen.</w:t>
      </w:r>
      <w:r w:rsidR="00714541">
        <w:t xml:space="preserve"> The engine moved on from the </w:t>
      </w:r>
      <w:r w:rsidR="00192C0E">
        <w:t xml:space="preserve">ray-casting of </w:t>
      </w:r>
      <w:r w:rsidR="00192C0E">
        <w:rPr>
          <w:i/>
          <w:iCs/>
        </w:rPr>
        <w:t>Wolfenstein</w:t>
      </w:r>
      <w:r w:rsidR="00192C0E">
        <w:t xml:space="preserve"> to </w:t>
      </w:r>
      <w:r w:rsidR="004C119C">
        <w:t xml:space="preserve">using </w:t>
      </w:r>
      <w:r w:rsidR="00192C0E">
        <w:t>binary-space partitioning</w:t>
      </w:r>
      <w:r w:rsidR="004C119C">
        <w:t xml:space="preserve"> to determine what was </w:t>
      </w:r>
      <w:r w:rsidR="008819A7">
        <w:t>displayed on</w:t>
      </w:r>
      <w:r w:rsidR="004C119C">
        <w:t xml:space="preserve"> screen, which allowed </w:t>
      </w:r>
      <w:r w:rsidR="00CC2E6C">
        <w:t>them to both include and build upon the improvements</w:t>
      </w:r>
      <w:r w:rsidR="004C119C">
        <w:t xml:space="preserve"> </w:t>
      </w:r>
      <w:r w:rsidR="004C119C">
        <w:rPr>
          <w:i/>
          <w:iCs/>
        </w:rPr>
        <w:t xml:space="preserve">Shadowcaster </w:t>
      </w:r>
      <w:r w:rsidR="004C119C">
        <w:t xml:space="preserve">had introduced. </w:t>
      </w:r>
      <w:r w:rsidR="009E20DD">
        <w:t xml:space="preserve">By 1993, so much hype was built around the release of </w:t>
      </w:r>
      <w:r w:rsidR="009E20DD">
        <w:rPr>
          <w:i/>
          <w:iCs/>
        </w:rPr>
        <w:t>Doom</w:t>
      </w:r>
      <w:r w:rsidR="00ED407E">
        <w:t xml:space="preserve"> (which had missed its planned release date)</w:t>
      </w:r>
      <w:r w:rsidR="00EB4DCE">
        <w:t xml:space="preserve">, that the </w:t>
      </w:r>
      <w:r w:rsidR="0016674D" w:rsidRPr="0016674D">
        <w:t>University of Wisconsin–Madison FTP</w:t>
      </w:r>
      <w:r w:rsidR="0016674D">
        <w:t xml:space="preserve"> network</w:t>
      </w:r>
      <w:r w:rsidR="00985020">
        <w:t>, which</w:t>
      </w:r>
      <w:r w:rsidR="0016674D">
        <w:t xml:space="preserve"> the team had intended to release the game on</w:t>
      </w:r>
      <w:r w:rsidR="00985020">
        <w:t>,</w:t>
      </w:r>
      <w:r w:rsidR="0016674D">
        <w:t xml:space="preserve"> had to resort to </w:t>
      </w:r>
      <w:r w:rsidR="00B35FAF">
        <w:t xml:space="preserve">kick all users off the network waiting to download the game so that </w:t>
      </w:r>
      <w:r w:rsidR="00B35FAF" w:rsidRPr="0046627A">
        <w:rPr>
          <w:i/>
          <w:iCs/>
        </w:rPr>
        <w:t>id</w:t>
      </w:r>
      <w:r w:rsidR="00B35FAF">
        <w:t xml:space="preserve"> could </w:t>
      </w:r>
      <w:r w:rsidR="006E6868">
        <w:t xml:space="preserve">actually </w:t>
      </w:r>
      <w:r w:rsidR="00B35FAF">
        <w:t>upload it</w:t>
      </w:r>
      <w:r w:rsidR="006E6868">
        <w:t xml:space="preserve"> first</w:t>
      </w:r>
      <w:r w:rsidR="006037C3">
        <w:t>. A</w:t>
      </w:r>
      <w:r w:rsidR="00B35FAF">
        <w:t xml:space="preserve">fter </w:t>
      </w:r>
      <w:r w:rsidR="006037C3">
        <w:t xml:space="preserve">the upload was complete, </w:t>
      </w:r>
      <w:r w:rsidR="00B35FAF">
        <w:t xml:space="preserve">the entire University network </w:t>
      </w:r>
      <w:r w:rsidR="006E6868">
        <w:t>crashed</w:t>
      </w:r>
      <w:r w:rsidR="003367A1">
        <w:t xml:space="preserve">. </w:t>
      </w:r>
      <w:r w:rsidR="003367A1">
        <w:rPr>
          <w:i/>
          <w:iCs/>
        </w:rPr>
        <w:t xml:space="preserve">Doom </w:t>
      </w:r>
      <w:r w:rsidR="00F74715">
        <w:t xml:space="preserve">multiplayer </w:t>
      </w:r>
      <w:r w:rsidR="003367A1">
        <w:t xml:space="preserve">was almost immediately banned from </w:t>
      </w:r>
      <w:r w:rsidR="00F74715">
        <w:t xml:space="preserve">many university networks due to how much the demand </w:t>
      </w:r>
      <w:r w:rsidR="005075A0">
        <w:t xml:space="preserve">was crippling their networks. </w:t>
      </w:r>
      <w:sdt>
        <w:sdtPr>
          <w:id w:val="1665742334"/>
          <w:citation/>
        </w:sdtPr>
        <w:sdtEndPr/>
        <w:sdtContent>
          <w:r w:rsidR="005075A0">
            <w:fldChar w:fldCharType="begin"/>
          </w:r>
          <w:r w:rsidR="005075A0">
            <w:instrText xml:space="preserve"> CITATION Kus03 \l 1033 </w:instrText>
          </w:r>
          <w:r w:rsidR="005075A0">
            <w:fldChar w:fldCharType="separate"/>
          </w:r>
          <w:r w:rsidR="00FD65C6">
            <w:rPr>
              <w:noProof/>
            </w:rPr>
            <w:t>(Kushner, 2003)</w:t>
          </w:r>
          <w:r w:rsidR="005075A0">
            <w:fldChar w:fldCharType="end"/>
          </w:r>
        </w:sdtContent>
      </w:sdt>
      <w:r w:rsidR="005075A0">
        <w:t xml:space="preserve"> By </w:t>
      </w:r>
      <w:r w:rsidR="00DC72D5">
        <w:t xml:space="preserve">the end of </w:t>
      </w:r>
      <w:r w:rsidR="005075A0">
        <w:t>1995, Doom was installed on more PC</w:t>
      </w:r>
      <w:r w:rsidR="00C734A5">
        <w:t xml:space="preserve">s than even Windows 95, with Bill Gates considering buying </w:t>
      </w:r>
      <w:r w:rsidR="00C734A5">
        <w:rPr>
          <w:i/>
          <w:iCs/>
        </w:rPr>
        <w:t xml:space="preserve">id Software </w:t>
      </w:r>
      <w:r w:rsidR="00C734A5">
        <w:t>outright.</w:t>
      </w:r>
      <w:r w:rsidR="001429CC">
        <w:t xml:space="preserve"> The shareware model had made </w:t>
      </w:r>
      <w:r w:rsidR="001429CC">
        <w:rPr>
          <w:i/>
          <w:iCs/>
        </w:rPr>
        <w:t>Doom</w:t>
      </w:r>
      <w:r w:rsidR="001429CC">
        <w:t xml:space="preserve"> a vir</w:t>
      </w:r>
      <w:r w:rsidR="0091765C">
        <w:t>al success and cultural phenomenon</w:t>
      </w:r>
      <w:r w:rsidR="009C5C44">
        <w:t xml:space="preserve">, </w:t>
      </w:r>
      <w:r w:rsidR="00B40F51">
        <w:t>propelling both Carmack and Romero</w:t>
      </w:r>
      <w:r w:rsidR="00901311">
        <w:t xml:space="preserve"> to </w:t>
      </w:r>
      <w:r w:rsidR="00056ED1">
        <w:t>global fame in both the software and game development world</w:t>
      </w:r>
      <w:r w:rsidR="00C369AB">
        <w:t xml:space="preserve">s. </w:t>
      </w:r>
    </w:p>
    <w:p w14:paraId="182F8E02" w14:textId="739E1FEB" w:rsidR="00056ED1" w:rsidRDefault="00056ED1" w:rsidP="001118F7">
      <w:pPr>
        <w:pStyle w:val="Content"/>
      </w:pPr>
    </w:p>
    <w:p w14:paraId="1CF17533" w14:textId="5C163C7C" w:rsidR="00C7745C" w:rsidRDefault="00462FA6" w:rsidP="00D71EBE">
      <w:pPr>
        <w:pStyle w:val="Heading2"/>
      </w:pPr>
      <w:r>
        <w:t>Further Advances at id</w:t>
      </w:r>
    </w:p>
    <w:p w14:paraId="1CF53D04" w14:textId="0DC1D89C" w:rsidR="00A03151" w:rsidRDefault="000D2F8A" w:rsidP="00A03151">
      <w:pPr>
        <w:pStyle w:val="Content"/>
      </w:pPr>
      <w:r>
        <w:t xml:space="preserve">Carmack was made massively wealthy from the success of both </w:t>
      </w:r>
      <w:r>
        <w:rPr>
          <w:i/>
          <w:iCs/>
        </w:rPr>
        <w:t>Wolfenstein</w:t>
      </w:r>
      <w:r>
        <w:t xml:space="preserve"> and </w:t>
      </w:r>
      <w:r>
        <w:rPr>
          <w:i/>
          <w:iCs/>
        </w:rPr>
        <w:t>Doom</w:t>
      </w:r>
      <w:r>
        <w:t xml:space="preserve">, even giving one his </w:t>
      </w:r>
      <w:r w:rsidRPr="00564B0F">
        <w:t>Ferrari 328 GTB</w:t>
      </w:r>
      <w:r>
        <w:t xml:space="preserve"> away later as a prize for a </w:t>
      </w:r>
      <w:r>
        <w:rPr>
          <w:i/>
          <w:iCs/>
        </w:rPr>
        <w:t>Quake</w:t>
      </w:r>
      <w:sdt>
        <w:sdtPr>
          <w:id w:val="-662618679"/>
          <w:citation/>
        </w:sdtPr>
        <w:sdtEndPr/>
        <w:sdtContent>
          <w:r w:rsidR="006B6F2F">
            <w:fldChar w:fldCharType="begin"/>
          </w:r>
          <w:r w:rsidR="006B6F2F">
            <w:instrText xml:space="preserve"> CITATION Mat13 \l 1033 </w:instrText>
          </w:r>
          <w:r w:rsidR="006B6F2F">
            <w:fldChar w:fldCharType="separate"/>
          </w:r>
          <w:r w:rsidR="00FD65C6">
            <w:rPr>
              <w:noProof/>
            </w:rPr>
            <w:t xml:space="preserve"> (Helgeson, 2013)</w:t>
          </w:r>
          <w:r w:rsidR="006B6F2F">
            <w:fldChar w:fldCharType="end"/>
          </w:r>
        </w:sdtContent>
      </w:sdt>
      <w:r w:rsidR="006B6F2F">
        <w:t xml:space="preserve"> t</w:t>
      </w:r>
      <w:r w:rsidRPr="00715A42">
        <w:t>ournament</w:t>
      </w:r>
      <w:r>
        <w:t xml:space="preserve">. He would later meet his wife, Katherine Anna Kang, at the 1997 </w:t>
      </w:r>
      <w:r w:rsidRPr="000D2F8A">
        <w:rPr>
          <w:i/>
          <w:iCs/>
        </w:rPr>
        <w:t>Quake</w:t>
      </w:r>
      <w:r>
        <w:t xml:space="preserve"> Convention. </w:t>
      </w:r>
      <w:r w:rsidR="00A03151">
        <w:t>Carmack</w:t>
      </w:r>
      <w:r w:rsidR="00611F9D">
        <w:t xml:space="preserve"> </w:t>
      </w:r>
      <w:r>
        <w:t>remained</w:t>
      </w:r>
      <w:r w:rsidR="00611F9D">
        <w:t xml:space="preserve"> the principle architect of game-engine after game-engine at </w:t>
      </w:r>
      <w:r w:rsidR="00611F9D">
        <w:rPr>
          <w:i/>
          <w:iCs/>
        </w:rPr>
        <w:t xml:space="preserve">id </w:t>
      </w:r>
      <w:r w:rsidR="0033423E">
        <w:t xml:space="preserve">through the ‘90s and ‘00s, with </w:t>
      </w:r>
      <w:r w:rsidR="00462FA6" w:rsidRPr="00611F9D">
        <w:t>most</w:t>
      </w:r>
      <w:r w:rsidR="00462FA6">
        <w:t xml:space="preserve"> significant pushes forward in 3D game development post-</w:t>
      </w:r>
      <w:r w:rsidR="00462FA6">
        <w:rPr>
          <w:i/>
          <w:iCs/>
        </w:rPr>
        <w:t>Doom</w:t>
      </w:r>
      <w:r w:rsidR="00462FA6">
        <w:t xml:space="preserve"> while at </w:t>
      </w:r>
      <w:r w:rsidR="00462FA6">
        <w:rPr>
          <w:i/>
          <w:iCs/>
        </w:rPr>
        <w:t>id Software</w:t>
      </w:r>
      <w:r w:rsidR="00462FA6">
        <w:t xml:space="preserve"> </w:t>
      </w:r>
      <w:r w:rsidR="0033423E">
        <w:t>being</w:t>
      </w:r>
      <w:r w:rsidR="00462FA6">
        <w:t>:</w:t>
      </w:r>
    </w:p>
    <w:p w14:paraId="44ABC1BF" w14:textId="37A37D8E" w:rsidR="00462FA6" w:rsidRDefault="00FB4FBA" w:rsidP="00462FA6">
      <w:pPr>
        <w:pStyle w:val="Content"/>
        <w:numPr>
          <w:ilvl w:val="0"/>
          <w:numId w:val="1"/>
        </w:numPr>
      </w:pPr>
      <w:r w:rsidRPr="00B644D1">
        <w:rPr>
          <w:b/>
          <w:bCs/>
        </w:rPr>
        <w:lastRenderedPageBreak/>
        <w:t>id Tech 2</w:t>
      </w:r>
      <w:r>
        <w:t xml:space="preserve"> – The engine used for </w:t>
      </w:r>
      <w:r>
        <w:rPr>
          <w:i/>
          <w:iCs/>
        </w:rPr>
        <w:t xml:space="preserve">Quake </w:t>
      </w:r>
      <w:r w:rsidR="00840D06">
        <w:rPr>
          <w:i/>
          <w:iCs/>
        </w:rPr>
        <w:t xml:space="preserve">(1996) </w:t>
      </w:r>
      <w:r>
        <w:t xml:space="preserve">and </w:t>
      </w:r>
      <w:r>
        <w:rPr>
          <w:i/>
          <w:iCs/>
        </w:rPr>
        <w:t>Quake II</w:t>
      </w:r>
      <w:r w:rsidR="00840D06">
        <w:rPr>
          <w:i/>
          <w:iCs/>
        </w:rPr>
        <w:t xml:space="preserve"> (1997)</w:t>
      </w:r>
      <w:r>
        <w:t xml:space="preserve">, </w:t>
      </w:r>
      <w:r w:rsidR="008068F5">
        <w:t xml:space="preserve">designed maps </w:t>
      </w:r>
      <w:r w:rsidR="00354F6E">
        <w:t>by preprocessing</w:t>
      </w:r>
      <w:r w:rsidR="00CD4759">
        <w:t xml:space="preserve"> elements in order to reduce the demand on what </w:t>
      </w:r>
      <w:r w:rsidR="00450536">
        <w:t xml:space="preserve">would now be considered low-powered CPUs, and was a true 3D </w:t>
      </w:r>
      <w:r w:rsidR="009D30E0">
        <w:t xml:space="preserve">game-engine (unlike id Tech 1). </w:t>
      </w:r>
      <w:r w:rsidR="00D44A5F">
        <w:t xml:space="preserve">This drastically reduced the number of polygons </w:t>
      </w:r>
      <w:r w:rsidR="009D249C">
        <w:t>that needed to be rendered in-game at any one time</w:t>
      </w:r>
      <w:r w:rsidR="00685D80">
        <w:t>.</w:t>
      </w:r>
      <w:r w:rsidR="00354F6E">
        <w:t xml:space="preserve"> </w:t>
      </w:r>
      <w:r w:rsidR="00EE0D97">
        <w:t xml:space="preserve">This also incorporated Z-buffering to ignore </w:t>
      </w:r>
      <w:r w:rsidR="002462A6">
        <w:t>polygons out of sight of the player.</w:t>
      </w:r>
      <w:r w:rsidR="0021475E">
        <w:t xml:space="preserve"> This was also one of the first game-engines to support 3D hardware acceleration.</w:t>
      </w:r>
    </w:p>
    <w:p w14:paraId="5B3DFFA4" w14:textId="10D2AFDF" w:rsidR="00B644D1" w:rsidRPr="00AC6899" w:rsidRDefault="00B644D1" w:rsidP="00462FA6">
      <w:pPr>
        <w:pStyle w:val="Content"/>
        <w:numPr>
          <w:ilvl w:val="0"/>
          <w:numId w:val="1"/>
        </w:numPr>
        <w:rPr>
          <w:b/>
          <w:bCs/>
        </w:rPr>
      </w:pPr>
      <w:r w:rsidRPr="00B644D1">
        <w:rPr>
          <w:b/>
          <w:bCs/>
        </w:rPr>
        <w:t xml:space="preserve">Id Tech </w:t>
      </w:r>
      <w:r w:rsidR="00073291">
        <w:rPr>
          <w:b/>
          <w:bCs/>
        </w:rPr>
        <w:t xml:space="preserve">4 </w:t>
      </w:r>
      <w:r w:rsidR="00B3045C">
        <w:t>–</w:t>
      </w:r>
      <w:r w:rsidR="00073291">
        <w:t xml:space="preserve"> </w:t>
      </w:r>
      <w:r w:rsidR="00714D75">
        <w:t xml:space="preserve">Most notable for its use in </w:t>
      </w:r>
      <w:r w:rsidR="00714D75">
        <w:rPr>
          <w:i/>
          <w:iCs/>
        </w:rPr>
        <w:t>Doom 3</w:t>
      </w:r>
      <w:r w:rsidR="001F1480">
        <w:rPr>
          <w:i/>
          <w:iCs/>
        </w:rPr>
        <w:t xml:space="preserve"> (2004)</w:t>
      </w:r>
      <w:r w:rsidR="00714D75">
        <w:t xml:space="preserve">, this engine </w:t>
      </w:r>
      <w:r w:rsidR="004C0638">
        <w:t>introduced “Carmack’s Reverse”, a technique</w:t>
      </w:r>
      <w:r w:rsidR="00253EE8">
        <w:t xml:space="preserve"> used for rendering shadows in real-time.</w:t>
      </w:r>
    </w:p>
    <w:p w14:paraId="7F5F56AF" w14:textId="1FD436F1" w:rsidR="00AC6899" w:rsidRPr="00AD635D" w:rsidRDefault="00AC6899" w:rsidP="00462FA6">
      <w:pPr>
        <w:pStyle w:val="Content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Id Tech 5</w:t>
      </w:r>
      <w:r>
        <w:t xml:space="preserve"> – This engine was used for </w:t>
      </w:r>
      <w:r>
        <w:rPr>
          <w:i/>
          <w:iCs/>
        </w:rPr>
        <w:t>Rage</w:t>
      </w:r>
      <w:r w:rsidR="001F1480">
        <w:rPr>
          <w:i/>
          <w:iCs/>
        </w:rPr>
        <w:t xml:space="preserve"> (2010)</w:t>
      </w:r>
      <w:r w:rsidR="001F1480">
        <w:t xml:space="preserve">, and used </w:t>
      </w:r>
      <w:r w:rsidR="005F3797">
        <w:t>Carmack’s MegaTexture technique, which</w:t>
      </w:r>
      <w:r w:rsidR="00BF5648">
        <w:t xml:space="preserve"> rendered one massive texture across the complete (typically outdoor) polygonal map</w:t>
      </w:r>
      <w:r w:rsidR="00C00566">
        <w:t xml:space="preserve"> to allow for less demanding outdoor and visually varied outdoor scenes.</w:t>
      </w:r>
    </w:p>
    <w:p w14:paraId="2B4C8CED" w14:textId="32C71D9D" w:rsidR="00AD635D" w:rsidRDefault="00AD635D" w:rsidP="00AD635D">
      <w:pPr>
        <w:pStyle w:val="Content"/>
        <w:rPr>
          <w:b/>
          <w:bCs/>
        </w:rPr>
      </w:pPr>
    </w:p>
    <w:p w14:paraId="1BC7EEBF" w14:textId="69126A71" w:rsidR="00AD635D" w:rsidRPr="00696ED1" w:rsidRDefault="00AD635D" w:rsidP="00AD635D">
      <w:pPr>
        <w:pStyle w:val="Heading2"/>
      </w:pPr>
      <w:r>
        <w:t>Oculus and Beyond…</w:t>
      </w:r>
    </w:p>
    <w:p w14:paraId="190437FD" w14:textId="2BCEE563" w:rsidR="00453115" w:rsidRDefault="00696ED1" w:rsidP="005D3ED5">
      <w:pPr>
        <w:pStyle w:val="Content"/>
      </w:pPr>
      <w:r>
        <w:t xml:space="preserve">While Romero had been fired from </w:t>
      </w:r>
      <w:r>
        <w:rPr>
          <w:i/>
          <w:iCs/>
        </w:rPr>
        <w:t>id</w:t>
      </w:r>
      <w:r>
        <w:t xml:space="preserve"> in 1996 </w:t>
      </w:r>
      <w:r w:rsidR="003A6EA5">
        <w:t xml:space="preserve">and went on to create found the company </w:t>
      </w:r>
      <w:r w:rsidR="003A6EA5" w:rsidRPr="003A6EA5">
        <w:rPr>
          <w:i/>
          <w:iCs/>
        </w:rPr>
        <w:t>Ion Storm</w:t>
      </w:r>
      <w:r w:rsidR="003A6EA5">
        <w:t xml:space="preserve">, Carmack remained with </w:t>
      </w:r>
      <w:r w:rsidR="003A6EA5">
        <w:rPr>
          <w:i/>
          <w:iCs/>
        </w:rPr>
        <w:t>id</w:t>
      </w:r>
      <w:r w:rsidR="003A6EA5">
        <w:t xml:space="preserve"> until 2013.</w:t>
      </w:r>
      <w:r w:rsidR="00646304">
        <w:t xml:space="preserve"> Carmack had branched out to </w:t>
      </w:r>
      <w:r w:rsidR="00C27778">
        <w:t xml:space="preserve">VR development, joining </w:t>
      </w:r>
      <w:r w:rsidR="00C27778" w:rsidRPr="00520BBE">
        <w:rPr>
          <w:i/>
          <w:iCs/>
        </w:rPr>
        <w:t>Oculus VR</w:t>
      </w:r>
      <w:r w:rsidR="00C27778">
        <w:t xml:space="preserve"> as CTO in August, 2013, but decided to leave </w:t>
      </w:r>
      <w:r w:rsidR="00C27778">
        <w:rPr>
          <w:i/>
          <w:iCs/>
        </w:rPr>
        <w:t>id</w:t>
      </w:r>
      <w:r w:rsidR="00C27778">
        <w:t xml:space="preserve"> entirely</w:t>
      </w:r>
      <w:r w:rsidR="006741AF">
        <w:t>,</w:t>
      </w:r>
      <w:r w:rsidR="00C27778">
        <w:t xml:space="preserve"> </w:t>
      </w:r>
      <w:r w:rsidR="00AA2B2F">
        <w:t xml:space="preserve">due to a conflict with </w:t>
      </w:r>
      <w:r w:rsidR="00AA2B2F">
        <w:rPr>
          <w:i/>
          <w:iCs/>
        </w:rPr>
        <w:t>ZeniMax</w:t>
      </w:r>
      <w:r w:rsidR="00AA2B2F">
        <w:t xml:space="preserve"> over the use of Oculus headsets for their games (</w:t>
      </w:r>
      <w:r w:rsidR="00AA2B2F">
        <w:rPr>
          <w:i/>
          <w:iCs/>
        </w:rPr>
        <w:t xml:space="preserve">ZeniMax </w:t>
      </w:r>
      <w:r w:rsidR="00AA2B2F">
        <w:t xml:space="preserve">is the parent company of both </w:t>
      </w:r>
      <w:r w:rsidR="00AA2B2F">
        <w:rPr>
          <w:i/>
          <w:iCs/>
        </w:rPr>
        <w:t>id</w:t>
      </w:r>
      <w:r w:rsidR="00AA2B2F">
        <w:t xml:space="preserve"> and </w:t>
      </w:r>
      <w:r w:rsidR="00AA2B2F">
        <w:rPr>
          <w:i/>
          <w:iCs/>
        </w:rPr>
        <w:t>Bethesda Softworks</w:t>
      </w:r>
      <w:r w:rsidR="00AA2B2F">
        <w:t>).</w:t>
      </w:r>
      <w:sdt>
        <w:sdtPr>
          <w:id w:val="2079240277"/>
          <w:citation/>
        </w:sdtPr>
        <w:sdtEndPr/>
        <w:sdtContent>
          <w:r w:rsidR="00101555">
            <w:fldChar w:fldCharType="begin"/>
          </w:r>
          <w:r w:rsidR="00101555">
            <w:instrText xml:space="preserve"> CITATION Ale13 \l 1033 </w:instrText>
          </w:r>
          <w:r w:rsidR="00101555">
            <w:fldChar w:fldCharType="separate"/>
          </w:r>
          <w:r w:rsidR="00FD65C6">
            <w:rPr>
              <w:noProof/>
            </w:rPr>
            <w:t xml:space="preserve"> (Wilhelm, 2013)</w:t>
          </w:r>
          <w:r w:rsidR="00101555">
            <w:fldChar w:fldCharType="end"/>
          </w:r>
        </w:sdtContent>
      </w:sdt>
      <w:r w:rsidR="001E5576">
        <w:t xml:space="preserve">. This would also lead to a high-profile lawsuit between the two companies, with </w:t>
      </w:r>
      <w:r w:rsidR="001E5576">
        <w:rPr>
          <w:i/>
          <w:iCs/>
        </w:rPr>
        <w:t>ZeniMax</w:t>
      </w:r>
      <w:r w:rsidR="001E5576">
        <w:t xml:space="preserve"> accusing </w:t>
      </w:r>
      <w:r w:rsidR="001E5576">
        <w:rPr>
          <w:i/>
          <w:iCs/>
        </w:rPr>
        <w:t>Oculus</w:t>
      </w:r>
      <w:r w:rsidR="001E5576">
        <w:t xml:space="preserve"> of </w:t>
      </w:r>
      <w:r w:rsidR="006B201C">
        <w:t>theft of intellectual property</w:t>
      </w:r>
      <w:r w:rsidR="006504F2">
        <w:t xml:space="preserve">, with Carmack’s employment at </w:t>
      </w:r>
      <w:r w:rsidR="006504F2">
        <w:rPr>
          <w:i/>
          <w:iCs/>
        </w:rPr>
        <w:t>Oculus</w:t>
      </w:r>
      <w:r w:rsidR="006504F2">
        <w:t xml:space="preserve"> being one of the most contentious issues</w:t>
      </w:r>
      <w:r w:rsidR="006B201C">
        <w:t xml:space="preserve">. </w:t>
      </w:r>
      <w:sdt>
        <w:sdtPr>
          <w:id w:val="1005173507"/>
          <w:citation/>
        </w:sdtPr>
        <w:sdtEndPr/>
        <w:sdtContent>
          <w:r w:rsidR="006B201C">
            <w:fldChar w:fldCharType="begin"/>
          </w:r>
          <w:r w:rsidR="006B201C">
            <w:instrText xml:space="preserve"> CITATION Ben18 \l 1033 </w:instrText>
          </w:r>
          <w:r w:rsidR="006B201C">
            <w:fldChar w:fldCharType="separate"/>
          </w:r>
          <w:r w:rsidR="00FD65C6">
            <w:rPr>
              <w:noProof/>
            </w:rPr>
            <w:t>(Gilbert, 2018)</w:t>
          </w:r>
          <w:r w:rsidR="006B201C">
            <w:fldChar w:fldCharType="end"/>
          </w:r>
        </w:sdtContent>
      </w:sdt>
      <w:r w:rsidR="00650E3B">
        <w:t xml:space="preserve">. Carmack also founded </w:t>
      </w:r>
      <w:r w:rsidR="00650E3B">
        <w:rPr>
          <w:i/>
          <w:iCs/>
        </w:rPr>
        <w:t xml:space="preserve">Armadillo Aerospace </w:t>
      </w:r>
      <w:r w:rsidR="00650E3B">
        <w:t xml:space="preserve">in </w:t>
      </w:r>
      <w:r w:rsidR="004248BC">
        <w:t>2000</w:t>
      </w:r>
      <w:r w:rsidR="00817B63">
        <w:t xml:space="preserve">, winning NASA’s </w:t>
      </w:r>
      <w:r w:rsidR="00817B63" w:rsidRPr="00817B63">
        <w:t>Northrop Grumman Lunar Lander Challenge (NG-LLC)</w:t>
      </w:r>
      <w:r w:rsidR="00817B63">
        <w:t xml:space="preserve"> </w:t>
      </w:r>
      <w:r w:rsidR="007D0CFA">
        <w:t>in 2008 and 2009, earning the company $850,000</w:t>
      </w:r>
      <w:r w:rsidR="00F01314">
        <w:t xml:space="preserve"> in awards. </w:t>
      </w:r>
      <w:sdt>
        <w:sdtPr>
          <w:id w:val="-994179655"/>
          <w:citation/>
        </w:sdtPr>
        <w:sdtEndPr/>
        <w:sdtContent>
          <w:r w:rsidR="00F01314">
            <w:fldChar w:fldCharType="begin"/>
          </w:r>
          <w:r w:rsidR="00F01314">
            <w:instrText xml:space="preserve"> CITATION Pat09 \l 1033 </w:instrText>
          </w:r>
          <w:r w:rsidR="00F01314">
            <w:fldChar w:fldCharType="separate"/>
          </w:r>
          <w:r w:rsidR="00FD65C6">
            <w:rPr>
              <w:noProof/>
            </w:rPr>
            <w:t>(Michels, 2009)</w:t>
          </w:r>
          <w:r w:rsidR="00F01314">
            <w:fldChar w:fldCharType="end"/>
          </w:r>
        </w:sdtContent>
      </w:sdt>
      <w:r w:rsidR="00F01314">
        <w:t xml:space="preserve">. </w:t>
      </w:r>
      <w:r w:rsidR="00F32FE5">
        <w:t xml:space="preserve">Carmack would later say that he </w:t>
      </w:r>
      <w:r w:rsidR="00FF3ADC">
        <w:t xml:space="preserve">used the code he wrote </w:t>
      </w:r>
      <w:r w:rsidR="00F32FE5">
        <w:t xml:space="preserve">for </w:t>
      </w:r>
      <w:r w:rsidR="00696B10">
        <w:t xml:space="preserve">Inertial Measurement Units (IMUs) </w:t>
      </w:r>
      <w:r w:rsidR="00FF3ADC">
        <w:t xml:space="preserve">for </w:t>
      </w:r>
      <w:r w:rsidR="00070757">
        <w:t xml:space="preserve">guided rockets </w:t>
      </w:r>
      <w:r w:rsidR="00696B10">
        <w:t xml:space="preserve">at </w:t>
      </w:r>
      <w:r w:rsidR="00696B10">
        <w:rPr>
          <w:i/>
          <w:iCs/>
        </w:rPr>
        <w:t>Armadillo Aerospace</w:t>
      </w:r>
      <w:r w:rsidR="00FF3ADC">
        <w:rPr>
          <w:i/>
          <w:iCs/>
        </w:rPr>
        <w:t xml:space="preserve"> </w:t>
      </w:r>
      <w:r w:rsidR="00E53925">
        <w:t xml:space="preserve">as a basis for tracking user movement in </w:t>
      </w:r>
      <w:r w:rsidR="00E53925">
        <w:rPr>
          <w:i/>
          <w:iCs/>
        </w:rPr>
        <w:t xml:space="preserve">Oculus </w:t>
      </w:r>
      <w:r w:rsidR="00E53925">
        <w:t xml:space="preserve">headsets </w:t>
      </w:r>
      <w:sdt>
        <w:sdtPr>
          <w:id w:val="912974157"/>
          <w:citation/>
        </w:sdtPr>
        <w:sdtEndPr/>
        <w:sdtContent>
          <w:r w:rsidR="00E53925">
            <w:fldChar w:fldCharType="begin"/>
          </w:r>
          <w:r w:rsidR="00E53925">
            <w:instrText xml:space="preserve"> CITATION Joh17 \l 1033 </w:instrText>
          </w:r>
          <w:r w:rsidR="00E53925">
            <w:fldChar w:fldCharType="separate"/>
          </w:r>
          <w:r w:rsidR="00FD65C6">
            <w:rPr>
              <w:noProof/>
            </w:rPr>
            <w:t>(Carmack, 2017)</w:t>
          </w:r>
          <w:r w:rsidR="00E53925">
            <w:fldChar w:fldCharType="end"/>
          </w:r>
        </w:sdtContent>
      </w:sdt>
      <w:r w:rsidR="00E53925">
        <w:t>.</w:t>
      </w:r>
    </w:p>
    <w:p w14:paraId="1A1725FC" w14:textId="1538FB51" w:rsidR="005D3ED5" w:rsidRDefault="005D3ED5" w:rsidP="005D3ED5">
      <w:pPr>
        <w:pStyle w:val="Content"/>
      </w:pPr>
    </w:p>
    <w:p w14:paraId="460E00BB" w14:textId="7EC658C6" w:rsidR="005D3ED5" w:rsidRDefault="005D3ED5" w:rsidP="005D3ED5">
      <w:pPr>
        <w:pStyle w:val="Heading2"/>
      </w:pPr>
      <w:r>
        <w:t>Impact</w:t>
      </w:r>
    </w:p>
    <w:p w14:paraId="4909A12A" w14:textId="7C8E01DB" w:rsidR="005232FE" w:rsidRPr="00E437AB" w:rsidRDefault="005F61CD" w:rsidP="005F61CD">
      <w:pPr>
        <w:pStyle w:val="Content"/>
      </w:pPr>
      <w:r>
        <w:t xml:space="preserve">The technological advances that Carmack </w:t>
      </w:r>
      <w:r w:rsidR="00F7113C">
        <w:t xml:space="preserve">created have completely transformed </w:t>
      </w:r>
      <w:r w:rsidR="005B4DA6">
        <w:t xml:space="preserve">both </w:t>
      </w:r>
      <w:r w:rsidR="00C91195">
        <w:t>3D rendering and the game</w:t>
      </w:r>
      <w:r w:rsidR="005B4DA6">
        <w:t>s</w:t>
      </w:r>
      <w:r w:rsidR="00C91195">
        <w:t xml:space="preserve"> industry</w:t>
      </w:r>
      <w:r w:rsidR="00550A20">
        <w:t xml:space="preserve">, especially considering </w:t>
      </w:r>
      <w:r w:rsidR="00D6361C">
        <w:t xml:space="preserve">how far his </w:t>
      </w:r>
      <w:r w:rsidR="00396CAE">
        <w:t>software</w:t>
      </w:r>
      <w:r w:rsidR="00D6361C">
        <w:t xml:space="preserve"> </w:t>
      </w:r>
      <w:r w:rsidR="00D6361C">
        <w:lastRenderedPageBreak/>
        <w:t xml:space="preserve">pushed </w:t>
      </w:r>
      <w:r w:rsidR="005232FE">
        <w:t xml:space="preserve">(relatively) </w:t>
      </w:r>
      <w:r w:rsidR="00D6361C">
        <w:t>low-power consumer</w:t>
      </w:r>
      <w:r w:rsidR="00891A0B">
        <w:t xml:space="preserve"> PCs through the ‘90s and ‘00s to </w:t>
      </w:r>
      <w:r w:rsidR="00396CAE">
        <w:t>produce results in 3D graphics</w:t>
      </w:r>
      <w:r w:rsidR="00891A0B">
        <w:t xml:space="preserve"> that </w:t>
      </w:r>
      <w:r w:rsidR="002E62B8">
        <w:t xml:space="preserve">people found hard to imagine at the time. </w:t>
      </w:r>
      <w:r w:rsidR="004718C3">
        <w:t xml:space="preserve">Carmack described </w:t>
      </w:r>
      <w:r w:rsidR="00E437AB">
        <w:rPr>
          <w:i/>
          <w:iCs/>
        </w:rPr>
        <w:t>Doom</w:t>
      </w:r>
      <w:r w:rsidR="00E437AB">
        <w:t xml:space="preserve"> as being “something that really didn't need to be sold, so much, because it almost sold at a glance” </w:t>
      </w:r>
      <w:sdt>
        <w:sdtPr>
          <w:id w:val="104462576"/>
          <w:citation/>
        </w:sdtPr>
        <w:sdtEndPr/>
        <w:sdtContent>
          <w:r w:rsidR="007C5AF0">
            <w:fldChar w:fldCharType="begin"/>
          </w:r>
          <w:r w:rsidR="007C5AF0">
            <w:instrText xml:space="preserve"> CITATION Chr13 \l 1033 </w:instrText>
          </w:r>
          <w:r w:rsidR="007C5AF0">
            <w:fldChar w:fldCharType="separate"/>
          </w:r>
          <w:r w:rsidR="00FD65C6">
            <w:rPr>
              <w:noProof/>
            </w:rPr>
            <w:t>(Kohler, 2013)</w:t>
          </w:r>
          <w:r w:rsidR="007C5AF0">
            <w:fldChar w:fldCharType="end"/>
          </w:r>
        </w:sdtContent>
      </w:sdt>
      <w:r w:rsidR="007C5AF0">
        <w:t xml:space="preserve">, </w:t>
      </w:r>
      <w:r w:rsidR="00396CAE">
        <w:t xml:space="preserve">which demonstrates how </w:t>
      </w:r>
      <w:r w:rsidR="004B0F8C">
        <w:t>much his work</w:t>
      </w:r>
      <w:r w:rsidR="00F962C2">
        <w:t xml:space="preserve"> reverberated.</w:t>
      </w:r>
      <w:r w:rsidR="005232FE">
        <w:t xml:space="preserve"> </w:t>
      </w:r>
      <w:r w:rsidR="00DF7488">
        <w:t xml:space="preserve">Reading about </w:t>
      </w:r>
      <w:r w:rsidR="00DD3BDC">
        <w:t>his career up to this point</w:t>
      </w:r>
      <w:r w:rsidR="00C10EF1">
        <w:t xml:space="preserve">, and knowing that he is still not only </w:t>
      </w:r>
      <w:r w:rsidR="00D26F01">
        <w:t xml:space="preserve">working in VR but has also branched to </w:t>
      </w:r>
      <w:r w:rsidR="00573538">
        <w:t xml:space="preserve">Artificial General Intelligence, that is, human-like AI </w:t>
      </w:r>
      <w:sdt>
        <w:sdtPr>
          <w:id w:val="1100688858"/>
          <w:citation/>
        </w:sdtPr>
        <w:sdtEndPr/>
        <w:sdtContent>
          <w:r w:rsidR="00573538">
            <w:fldChar w:fldCharType="begin"/>
          </w:r>
          <w:r w:rsidR="00573538">
            <w:instrText xml:space="preserve"> CITATION Ric19 \l 1033 </w:instrText>
          </w:r>
          <w:r w:rsidR="00573538">
            <w:fldChar w:fldCharType="separate"/>
          </w:r>
          <w:r w:rsidR="00FD65C6">
            <w:rPr>
              <w:noProof/>
            </w:rPr>
            <w:t>(Lawler, 2019)</w:t>
          </w:r>
          <w:r w:rsidR="00573538">
            <w:fldChar w:fldCharType="end"/>
          </w:r>
        </w:sdtContent>
      </w:sdt>
      <w:r w:rsidR="00FE5317">
        <w:t>,</w:t>
      </w:r>
      <w:r w:rsidR="001F34EB">
        <w:t xml:space="preserve"> really puts into perspective what he </w:t>
      </w:r>
      <w:r w:rsidR="00C10EF1">
        <w:t xml:space="preserve">is </w:t>
      </w:r>
      <w:r w:rsidR="00704FE8">
        <w:t xml:space="preserve">still </w:t>
      </w:r>
      <w:r w:rsidR="00C10EF1">
        <w:t>capable of in the future.</w:t>
      </w:r>
      <w:r w:rsidR="00DD3BDC">
        <w:t xml:space="preserve"> </w:t>
      </w:r>
    </w:p>
    <w:sdt>
      <w:sdtPr>
        <w:rPr>
          <w:rFonts w:asciiTheme="minorHAnsi" w:eastAsiaTheme="minorEastAsia" w:hAnsiTheme="minorHAnsi" w:cstheme="minorBidi"/>
          <w:color w:val="082A75" w:themeColor="text2"/>
          <w:kern w:val="0"/>
          <w:sz w:val="28"/>
          <w:szCs w:val="22"/>
        </w:rPr>
        <w:id w:val="1994981282"/>
        <w:docPartObj>
          <w:docPartGallery w:val="Bibliographies"/>
          <w:docPartUnique/>
        </w:docPartObj>
      </w:sdtPr>
      <w:sdtEndPr/>
      <w:sdtContent>
        <w:p w14:paraId="51E4AE0B" w14:textId="581BE92D" w:rsidR="00453115" w:rsidRDefault="00453115" w:rsidP="003421B0">
          <w:pPr>
            <w:pStyle w:val="Heading1"/>
            <w:tabs>
              <w:tab w:val="center" w:pos="4968"/>
            </w:tabs>
          </w:pPr>
          <w:r>
            <w:t>Referenc</w:t>
          </w:r>
          <w:bookmarkStart w:id="0" w:name="_GoBack"/>
          <w:bookmarkEnd w:id="0"/>
          <w:r>
            <w:t>es</w:t>
          </w:r>
          <w:r w:rsidR="003421B0">
            <w:tab/>
          </w:r>
        </w:p>
        <w:sdt>
          <w:sdtPr>
            <w:id w:val="-573587230"/>
            <w:bibliography/>
          </w:sdtPr>
          <w:sdtEndPr/>
          <w:sdtContent>
            <w:p w14:paraId="423BFE0B" w14:textId="77777777" w:rsidR="00FD65C6" w:rsidRDefault="00453115" w:rsidP="00FD65C6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b w:val="0"/>
                </w:rPr>
                <w:fldChar w:fldCharType="separate"/>
              </w:r>
              <w:r w:rsidR="00FD65C6">
                <w:rPr>
                  <w:noProof/>
                </w:rPr>
                <w:t>1up. (2016, March 16). Retrieved from https://archive.vn/20160316223733/http://www.1up.com/do/feature?pager.offset=8&amp;cId=3139081</w:t>
              </w:r>
            </w:p>
            <w:p w14:paraId="128DC936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Althoff, C. (n.d.). </w:t>
              </w:r>
              <w:r>
                <w:rPr>
                  <w:i/>
                  <w:iCs/>
                  <w:noProof/>
                </w:rPr>
                <w:t>selftaught.blog</w:t>
              </w:r>
              <w:r>
                <w:rPr>
                  <w:noProof/>
                </w:rPr>
                <w:t>. Retrieved from https://selftaught.blog/300-pages-interviews-john-carmack/#more-170</w:t>
              </w:r>
            </w:p>
            <w:p w14:paraId="646CCE98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Campbell, C. (2019, December 24). Retrieved from https://www.polygon.com/features/2019/12/24/21029936/castle-wolfenstein-silas-warner</w:t>
              </w:r>
            </w:p>
            <w:p w14:paraId="3D3E7CFA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Carmack, J. (2014, Jan 17). Retrieved from Twitter: https://twitter.com/id_aa_carmack/status/424280173437919232?lang=en</w:t>
              </w:r>
            </w:p>
            <w:p w14:paraId="214D61E8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Carmack, J. (2017, May 30). Retrieved from https://www.youtube.com/watch?v=lHLpKzUxjGk</w:t>
              </w:r>
            </w:p>
            <w:p w14:paraId="30B1C804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Gilbert, B. (2018, December 12). Retrieved from https://www.businessinsider.com/facebook-zenimax-oculus-vr-lawsuit-explained-2017-2?r=US&amp;IR=T</w:t>
              </w:r>
            </w:p>
            <w:p w14:paraId="2F5306EA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Grilliopoulos, D. (2016, April 8). Retrieved from https://www.pcgamesn.com/making-doom-ids-shooter-masterpiece</w:t>
              </w:r>
            </w:p>
            <w:p w14:paraId="1F3D0119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Helgeson, M. (2013, July 5). Retrieved from https://www.gameinformer.com/b/features/archive/2013/07/05/the-man-who-won-john-carmack-39-s-ferrari.aspx</w:t>
              </w:r>
            </w:p>
            <w:p w14:paraId="025FD781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Kohler, C. (2013, 10 13). Retrieved from https://www.wired.com/2013/12/john-carmack-doom/</w:t>
              </w:r>
            </w:p>
            <w:p w14:paraId="31DB24EA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Kushner, D. (2003). Masters of Doom. In D. Kushner, </w:t>
              </w:r>
              <w:r>
                <w:rPr>
                  <w:i/>
                  <w:iCs/>
                  <w:noProof/>
                </w:rPr>
                <w:t>Masters of Doom</w:t>
              </w:r>
              <w:r>
                <w:rPr>
                  <w:noProof/>
                </w:rPr>
                <w:t xml:space="preserve"> (p. 352).</w:t>
              </w:r>
            </w:p>
            <w:p w14:paraId="3F23EF90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>Lawler, R. (2019, November 13). Retrieved from https://en.wikipedia.org/wiki/John_Carmack#cite_note-consultant-3</w:t>
              </w:r>
            </w:p>
            <w:p w14:paraId="60AA4DE3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Michels, P. (2009, September 14). Retrieved from blogs.dallasobserver.com/unfairpark/2009/09/a_three-minute_hover_over_cadd.php</w:t>
              </w:r>
            </w:p>
            <w:p w14:paraId="007AF0DC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Romero, J. (1997, July 30). Retrieved from https://archive.org/stream/NextGeneration30Jun1997/Next_Generation_30_Jun_1997#page/n11/mode/1up</w:t>
              </w:r>
            </w:p>
            <w:p w14:paraId="0776D0E9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Romero, J. (2006, May 15). Retrieved from http://legacy.3drealms.com/news/2006/05/the_apogee_legacy_19.html</w:t>
              </w:r>
            </w:p>
            <w:p w14:paraId="74393BD5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Spectrum. (2002, Aug 1). Retrieved from https://spectrum.ieee.org/consumer-electronics/gaming/the-video-game-software-wizardry-of-id</w:t>
              </w:r>
            </w:p>
            <w:p w14:paraId="52B940C5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Vandevenne, L. (2020, Jan 1). Retrieved from https://lodev.org/cgtutor/raycasting.html</w:t>
              </w:r>
            </w:p>
            <w:p w14:paraId="27F69478" w14:textId="77777777" w:rsidR="00FD65C6" w:rsidRDefault="00FD65C6" w:rsidP="00FD65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Wilhelm, A. (2013, November 22). Retrieved from https://techcrunch.com/2013/11/22/dooms-john-carmack-leaves-id-software-to-focus-on-the-oculus-virtual-reality-headset/?guccounter=1&amp;guce_referrer=aHR0cHM6Ly93d3cuZ29vZ2xlLmNvbS8&amp;guce_referrer_sig=AQAAADH0_9uGZb4d4Iut5wmcykqn5rr0UyMSJxGYC0xCOUp-35eX72EoLn</w:t>
              </w:r>
            </w:p>
            <w:p w14:paraId="4CF5B144" w14:textId="12A5D9B2" w:rsidR="00453115" w:rsidRDefault="00453115" w:rsidP="00FD65C6">
              <w:r>
                <w:rPr>
                  <w:b w:val="0"/>
                  <w:bCs/>
                  <w:noProof/>
                </w:rPr>
                <w:fldChar w:fldCharType="end"/>
              </w:r>
            </w:p>
          </w:sdtContent>
        </w:sdt>
      </w:sdtContent>
    </w:sdt>
    <w:p w14:paraId="68194A5D" w14:textId="02BC9DF3" w:rsidR="00453115" w:rsidRDefault="00453115" w:rsidP="0030582B">
      <w:pPr>
        <w:pStyle w:val="Content"/>
      </w:pPr>
    </w:p>
    <w:p w14:paraId="16ABBE71" w14:textId="77777777" w:rsidR="0030582B" w:rsidRPr="00D70D02" w:rsidRDefault="0030582B" w:rsidP="00B34737">
      <w:pPr>
        <w:pStyle w:val="Content"/>
      </w:pPr>
    </w:p>
    <w:sectPr w:rsidR="0030582B" w:rsidRPr="00D70D02" w:rsidSect="00DF027C">
      <w:headerReference w:type="default" r:id="rId12"/>
      <w:footerReference w:type="default" r:id="rId13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87B793" w14:textId="77777777" w:rsidR="005C39C7" w:rsidRDefault="005C39C7">
      <w:r>
        <w:separator/>
      </w:r>
    </w:p>
    <w:p w14:paraId="249A702D" w14:textId="77777777" w:rsidR="005C39C7" w:rsidRDefault="005C39C7"/>
  </w:endnote>
  <w:endnote w:type="continuationSeparator" w:id="0">
    <w:p w14:paraId="268CC679" w14:textId="77777777" w:rsidR="005C39C7" w:rsidRDefault="005C39C7">
      <w:r>
        <w:continuationSeparator/>
      </w:r>
    </w:p>
    <w:p w14:paraId="01A6CEC0" w14:textId="77777777" w:rsidR="005C39C7" w:rsidRDefault="005C39C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9017A7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0E818F7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C8253F" w14:textId="77777777" w:rsidR="005C39C7" w:rsidRDefault="005C39C7">
      <w:r>
        <w:separator/>
      </w:r>
    </w:p>
    <w:p w14:paraId="7D49A9F7" w14:textId="77777777" w:rsidR="005C39C7" w:rsidRDefault="005C39C7"/>
  </w:footnote>
  <w:footnote w:type="continuationSeparator" w:id="0">
    <w:p w14:paraId="3EE73BE7" w14:textId="77777777" w:rsidR="005C39C7" w:rsidRDefault="005C39C7">
      <w:r>
        <w:continuationSeparator/>
      </w:r>
    </w:p>
    <w:p w14:paraId="47F1D60C" w14:textId="77777777" w:rsidR="005C39C7" w:rsidRDefault="005C39C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179C8B84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268C00D" w14:textId="77777777" w:rsidR="00D077E9" w:rsidRDefault="00D077E9">
          <w:pPr>
            <w:pStyle w:val="Header"/>
          </w:pPr>
        </w:p>
      </w:tc>
    </w:tr>
  </w:tbl>
  <w:p w14:paraId="6BA103CB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1736B"/>
    <w:multiLevelType w:val="hybridMultilevel"/>
    <w:tmpl w:val="48A68A70"/>
    <w:lvl w:ilvl="0" w:tplc="94143D8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659"/>
    <w:rsid w:val="00000D00"/>
    <w:rsid w:val="00007D1A"/>
    <w:rsid w:val="00017A01"/>
    <w:rsid w:val="0002185C"/>
    <w:rsid w:val="0002482E"/>
    <w:rsid w:val="00040A68"/>
    <w:rsid w:val="00040CEF"/>
    <w:rsid w:val="000424D4"/>
    <w:rsid w:val="00043DE9"/>
    <w:rsid w:val="00043F9B"/>
    <w:rsid w:val="0004490E"/>
    <w:rsid w:val="00046B7F"/>
    <w:rsid w:val="00047EFA"/>
    <w:rsid w:val="00050324"/>
    <w:rsid w:val="00056ED1"/>
    <w:rsid w:val="00070757"/>
    <w:rsid w:val="00073291"/>
    <w:rsid w:val="00087132"/>
    <w:rsid w:val="000A0150"/>
    <w:rsid w:val="000D0018"/>
    <w:rsid w:val="000D2F8A"/>
    <w:rsid w:val="000E53F5"/>
    <w:rsid w:val="000E63C9"/>
    <w:rsid w:val="000F3D60"/>
    <w:rsid w:val="00101555"/>
    <w:rsid w:val="001118F7"/>
    <w:rsid w:val="00115668"/>
    <w:rsid w:val="00130E9D"/>
    <w:rsid w:val="00133725"/>
    <w:rsid w:val="001429CC"/>
    <w:rsid w:val="00150A6D"/>
    <w:rsid w:val="001512AC"/>
    <w:rsid w:val="0016674D"/>
    <w:rsid w:val="0016682A"/>
    <w:rsid w:val="00184A6C"/>
    <w:rsid w:val="00185B35"/>
    <w:rsid w:val="00192C0E"/>
    <w:rsid w:val="001A4B89"/>
    <w:rsid w:val="001C4D22"/>
    <w:rsid w:val="001D3033"/>
    <w:rsid w:val="001E5576"/>
    <w:rsid w:val="001F1480"/>
    <w:rsid w:val="001F2BC8"/>
    <w:rsid w:val="001F34EB"/>
    <w:rsid w:val="001F5F6B"/>
    <w:rsid w:val="00206B83"/>
    <w:rsid w:val="002070B1"/>
    <w:rsid w:val="002143E7"/>
    <w:rsid w:val="0021475E"/>
    <w:rsid w:val="00234448"/>
    <w:rsid w:val="00234E8B"/>
    <w:rsid w:val="00243EBC"/>
    <w:rsid w:val="002462A6"/>
    <w:rsid w:val="00246A35"/>
    <w:rsid w:val="00253EE8"/>
    <w:rsid w:val="00265093"/>
    <w:rsid w:val="002705B1"/>
    <w:rsid w:val="00273A30"/>
    <w:rsid w:val="00284348"/>
    <w:rsid w:val="0028718A"/>
    <w:rsid w:val="002924FF"/>
    <w:rsid w:val="002B4DC9"/>
    <w:rsid w:val="002B55B5"/>
    <w:rsid w:val="002C4F16"/>
    <w:rsid w:val="002D49F5"/>
    <w:rsid w:val="002E127E"/>
    <w:rsid w:val="002E62B8"/>
    <w:rsid w:val="002F51F5"/>
    <w:rsid w:val="0030582B"/>
    <w:rsid w:val="00311BCF"/>
    <w:rsid w:val="00312137"/>
    <w:rsid w:val="003238D0"/>
    <w:rsid w:val="00330359"/>
    <w:rsid w:val="0033423E"/>
    <w:rsid w:val="003367A1"/>
    <w:rsid w:val="0033762F"/>
    <w:rsid w:val="003421B0"/>
    <w:rsid w:val="003447BF"/>
    <w:rsid w:val="00354F6E"/>
    <w:rsid w:val="00366C7E"/>
    <w:rsid w:val="0038244F"/>
    <w:rsid w:val="00384EA3"/>
    <w:rsid w:val="00391A1D"/>
    <w:rsid w:val="003948CA"/>
    <w:rsid w:val="00396CAE"/>
    <w:rsid w:val="003A39A1"/>
    <w:rsid w:val="003A50E0"/>
    <w:rsid w:val="003A54D6"/>
    <w:rsid w:val="003A6EA5"/>
    <w:rsid w:val="003B13D0"/>
    <w:rsid w:val="003B2F0C"/>
    <w:rsid w:val="003C0C20"/>
    <w:rsid w:val="003C2191"/>
    <w:rsid w:val="003D3863"/>
    <w:rsid w:val="003D5B15"/>
    <w:rsid w:val="003E3AD3"/>
    <w:rsid w:val="003E7945"/>
    <w:rsid w:val="0040475F"/>
    <w:rsid w:val="004110DE"/>
    <w:rsid w:val="00415AB8"/>
    <w:rsid w:val="004248BC"/>
    <w:rsid w:val="00425CCE"/>
    <w:rsid w:val="00431591"/>
    <w:rsid w:val="0044085A"/>
    <w:rsid w:val="00442714"/>
    <w:rsid w:val="00447CB6"/>
    <w:rsid w:val="00450536"/>
    <w:rsid w:val="00451882"/>
    <w:rsid w:val="00453115"/>
    <w:rsid w:val="00454B04"/>
    <w:rsid w:val="00462FA6"/>
    <w:rsid w:val="0046627A"/>
    <w:rsid w:val="00467710"/>
    <w:rsid w:val="004718C3"/>
    <w:rsid w:val="00485EE4"/>
    <w:rsid w:val="00495920"/>
    <w:rsid w:val="004A25D2"/>
    <w:rsid w:val="004B0F8C"/>
    <w:rsid w:val="004B21A5"/>
    <w:rsid w:val="004B46F7"/>
    <w:rsid w:val="004C0638"/>
    <w:rsid w:val="004C119C"/>
    <w:rsid w:val="004C4C32"/>
    <w:rsid w:val="004C4F18"/>
    <w:rsid w:val="004C7A4B"/>
    <w:rsid w:val="004D0F2D"/>
    <w:rsid w:val="004D4619"/>
    <w:rsid w:val="004D5C54"/>
    <w:rsid w:val="004F5BAB"/>
    <w:rsid w:val="004F777D"/>
    <w:rsid w:val="005037F0"/>
    <w:rsid w:val="005075A0"/>
    <w:rsid w:val="00511BB0"/>
    <w:rsid w:val="00516A86"/>
    <w:rsid w:val="00520BBE"/>
    <w:rsid w:val="005225B0"/>
    <w:rsid w:val="005232FE"/>
    <w:rsid w:val="005275F6"/>
    <w:rsid w:val="005411E7"/>
    <w:rsid w:val="00543961"/>
    <w:rsid w:val="00550A20"/>
    <w:rsid w:val="00555372"/>
    <w:rsid w:val="00556A5F"/>
    <w:rsid w:val="00564B0F"/>
    <w:rsid w:val="00572102"/>
    <w:rsid w:val="00573538"/>
    <w:rsid w:val="00574477"/>
    <w:rsid w:val="0058661C"/>
    <w:rsid w:val="00595A9D"/>
    <w:rsid w:val="005A4F1B"/>
    <w:rsid w:val="005B4DA6"/>
    <w:rsid w:val="005B7011"/>
    <w:rsid w:val="005C39C7"/>
    <w:rsid w:val="005C45A0"/>
    <w:rsid w:val="005D3ED5"/>
    <w:rsid w:val="005E372A"/>
    <w:rsid w:val="005F1BB0"/>
    <w:rsid w:val="005F3797"/>
    <w:rsid w:val="005F4C38"/>
    <w:rsid w:val="005F61CD"/>
    <w:rsid w:val="005F6AE5"/>
    <w:rsid w:val="00601167"/>
    <w:rsid w:val="006033CA"/>
    <w:rsid w:val="006037C3"/>
    <w:rsid w:val="00611F9D"/>
    <w:rsid w:val="0061226E"/>
    <w:rsid w:val="00614BF0"/>
    <w:rsid w:val="00621A78"/>
    <w:rsid w:val="006459B7"/>
    <w:rsid w:val="00646304"/>
    <w:rsid w:val="0064784F"/>
    <w:rsid w:val="006504F2"/>
    <w:rsid w:val="00650E3B"/>
    <w:rsid w:val="00656C4D"/>
    <w:rsid w:val="00657417"/>
    <w:rsid w:val="006741AF"/>
    <w:rsid w:val="00685D80"/>
    <w:rsid w:val="00687045"/>
    <w:rsid w:val="006962CE"/>
    <w:rsid w:val="00696B10"/>
    <w:rsid w:val="00696ED1"/>
    <w:rsid w:val="006A2701"/>
    <w:rsid w:val="006A366C"/>
    <w:rsid w:val="006B1949"/>
    <w:rsid w:val="006B201C"/>
    <w:rsid w:val="006B4D30"/>
    <w:rsid w:val="006B6F2F"/>
    <w:rsid w:val="006D1221"/>
    <w:rsid w:val="006D1930"/>
    <w:rsid w:val="006E5716"/>
    <w:rsid w:val="006E6868"/>
    <w:rsid w:val="00704FE8"/>
    <w:rsid w:val="00706498"/>
    <w:rsid w:val="00714541"/>
    <w:rsid w:val="00714D75"/>
    <w:rsid w:val="00715A42"/>
    <w:rsid w:val="00717609"/>
    <w:rsid w:val="0072715A"/>
    <w:rsid w:val="007302B3"/>
    <w:rsid w:val="00730733"/>
    <w:rsid w:val="00730E3A"/>
    <w:rsid w:val="00733A82"/>
    <w:rsid w:val="00736AAF"/>
    <w:rsid w:val="007407D8"/>
    <w:rsid w:val="00741701"/>
    <w:rsid w:val="0075752A"/>
    <w:rsid w:val="0076195E"/>
    <w:rsid w:val="007647E7"/>
    <w:rsid w:val="00765B2A"/>
    <w:rsid w:val="00765FDD"/>
    <w:rsid w:val="00772623"/>
    <w:rsid w:val="00775B0B"/>
    <w:rsid w:val="00783A34"/>
    <w:rsid w:val="00790659"/>
    <w:rsid w:val="00796F03"/>
    <w:rsid w:val="007A1FD9"/>
    <w:rsid w:val="007B1360"/>
    <w:rsid w:val="007C0FD0"/>
    <w:rsid w:val="007C5AF0"/>
    <w:rsid w:val="007C6B52"/>
    <w:rsid w:val="007D0CFA"/>
    <w:rsid w:val="007D16C5"/>
    <w:rsid w:val="007D22DD"/>
    <w:rsid w:val="007D3234"/>
    <w:rsid w:val="007D333F"/>
    <w:rsid w:val="007F13E1"/>
    <w:rsid w:val="007F6413"/>
    <w:rsid w:val="008068F5"/>
    <w:rsid w:val="008170D7"/>
    <w:rsid w:val="00817B63"/>
    <w:rsid w:val="00831400"/>
    <w:rsid w:val="00833AC6"/>
    <w:rsid w:val="00840D06"/>
    <w:rsid w:val="00850052"/>
    <w:rsid w:val="008518A7"/>
    <w:rsid w:val="008571FA"/>
    <w:rsid w:val="00862FE4"/>
    <w:rsid w:val="0086346D"/>
    <w:rsid w:val="0086389A"/>
    <w:rsid w:val="00871D64"/>
    <w:rsid w:val="0087605E"/>
    <w:rsid w:val="008819A7"/>
    <w:rsid w:val="00891A0B"/>
    <w:rsid w:val="008B1722"/>
    <w:rsid w:val="008B1FEE"/>
    <w:rsid w:val="008B44E1"/>
    <w:rsid w:val="008B45B1"/>
    <w:rsid w:val="008D198B"/>
    <w:rsid w:val="008D2CC2"/>
    <w:rsid w:val="008D344A"/>
    <w:rsid w:val="008D422B"/>
    <w:rsid w:val="008E136A"/>
    <w:rsid w:val="008E38D0"/>
    <w:rsid w:val="008E3D0A"/>
    <w:rsid w:val="008F4E45"/>
    <w:rsid w:val="00901311"/>
    <w:rsid w:val="00903C32"/>
    <w:rsid w:val="0091158D"/>
    <w:rsid w:val="00916B16"/>
    <w:rsid w:val="009173B9"/>
    <w:rsid w:val="0091765C"/>
    <w:rsid w:val="00917918"/>
    <w:rsid w:val="00922D09"/>
    <w:rsid w:val="009250E2"/>
    <w:rsid w:val="0093335D"/>
    <w:rsid w:val="0093613E"/>
    <w:rsid w:val="0094059E"/>
    <w:rsid w:val="00943026"/>
    <w:rsid w:val="0094389A"/>
    <w:rsid w:val="00945F78"/>
    <w:rsid w:val="00964266"/>
    <w:rsid w:val="00966B81"/>
    <w:rsid w:val="00976302"/>
    <w:rsid w:val="00985020"/>
    <w:rsid w:val="0098660B"/>
    <w:rsid w:val="009951EA"/>
    <w:rsid w:val="009A289F"/>
    <w:rsid w:val="009A5385"/>
    <w:rsid w:val="009B0D06"/>
    <w:rsid w:val="009C0F21"/>
    <w:rsid w:val="009C5C44"/>
    <w:rsid w:val="009C7720"/>
    <w:rsid w:val="009D249C"/>
    <w:rsid w:val="009D30E0"/>
    <w:rsid w:val="009D57A3"/>
    <w:rsid w:val="009E20DD"/>
    <w:rsid w:val="009E43D1"/>
    <w:rsid w:val="009E7675"/>
    <w:rsid w:val="009E7AF1"/>
    <w:rsid w:val="009F3403"/>
    <w:rsid w:val="00A03151"/>
    <w:rsid w:val="00A05327"/>
    <w:rsid w:val="00A14A3C"/>
    <w:rsid w:val="00A16927"/>
    <w:rsid w:val="00A169A2"/>
    <w:rsid w:val="00A23AFA"/>
    <w:rsid w:val="00A31B3E"/>
    <w:rsid w:val="00A32109"/>
    <w:rsid w:val="00A41400"/>
    <w:rsid w:val="00A43CBD"/>
    <w:rsid w:val="00A524CA"/>
    <w:rsid w:val="00A52603"/>
    <w:rsid w:val="00A532F3"/>
    <w:rsid w:val="00A56D8B"/>
    <w:rsid w:val="00A65F98"/>
    <w:rsid w:val="00A671C7"/>
    <w:rsid w:val="00A77D7F"/>
    <w:rsid w:val="00A8489E"/>
    <w:rsid w:val="00A9351D"/>
    <w:rsid w:val="00A961AB"/>
    <w:rsid w:val="00AA2B2F"/>
    <w:rsid w:val="00AA4744"/>
    <w:rsid w:val="00AC29F3"/>
    <w:rsid w:val="00AC6899"/>
    <w:rsid w:val="00AD0AE1"/>
    <w:rsid w:val="00AD17D9"/>
    <w:rsid w:val="00AD635D"/>
    <w:rsid w:val="00AD6ECE"/>
    <w:rsid w:val="00B133AF"/>
    <w:rsid w:val="00B217C3"/>
    <w:rsid w:val="00B231E5"/>
    <w:rsid w:val="00B24098"/>
    <w:rsid w:val="00B3045C"/>
    <w:rsid w:val="00B34737"/>
    <w:rsid w:val="00B35557"/>
    <w:rsid w:val="00B35FAF"/>
    <w:rsid w:val="00B40F51"/>
    <w:rsid w:val="00B42B01"/>
    <w:rsid w:val="00B52102"/>
    <w:rsid w:val="00B53E21"/>
    <w:rsid w:val="00B644D1"/>
    <w:rsid w:val="00B66F62"/>
    <w:rsid w:val="00B84D79"/>
    <w:rsid w:val="00BD4AFB"/>
    <w:rsid w:val="00BD5556"/>
    <w:rsid w:val="00BE42B1"/>
    <w:rsid w:val="00BF5648"/>
    <w:rsid w:val="00C00566"/>
    <w:rsid w:val="00C02B87"/>
    <w:rsid w:val="00C106D4"/>
    <w:rsid w:val="00C10EF1"/>
    <w:rsid w:val="00C24440"/>
    <w:rsid w:val="00C27778"/>
    <w:rsid w:val="00C35183"/>
    <w:rsid w:val="00C369AB"/>
    <w:rsid w:val="00C4086D"/>
    <w:rsid w:val="00C40D52"/>
    <w:rsid w:val="00C734A5"/>
    <w:rsid w:val="00C75DF1"/>
    <w:rsid w:val="00C7745C"/>
    <w:rsid w:val="00C8478E"/>
    <w:rsid w:val="00C85194"/>
    <w:rsid w:val="00C91195"/>
    <w:rsid w:val="00CA1896"/>
    <w:rsid w:val="00CA292A"/>
    <w:rsid w:val="00CB4A15"/>
    <w:rsid w:val="00CB5B28"/>
    <w:rsid w:val="00CB7754"/>
    <w:rsid w:val="00CB79B4"/>
    <w:rsid w:val="00CC2E6C"/>
    <w:rsid w:val="00CD1A13"/>
    <w:rsid w:val="00CD4759"/>
    <w:rsid w:val="00CE4A03"/>
    <w:rsid w:val="00CF4731"/>
    <w:rsid w:val="00CF5371"/>
    <w:rsid w:val="00CF63CA"/>
    <w:rsid w:val="00D0323A"/>
    <w:rsid w:val="00D0559F"/>
    <w:rsid w:val="00D06679"/>
    <w:rsid w:val="00D077E9"/>
    <w:rsid w:val="00D16A18"/>
    <w:rsid w:val="00D26F01"/>
    <w:rsid w:val="00D42CB7"/>
    <w:rsid w:val="00D44A5F"/>
    <w:rsid w:val="00D45419"/>
    <w:rsid w:val="00D5413D"/>
    <w:rsid w:val="00D570A9"/>
    <w:rsid w:val="00D572C1"/>
    <w:rsid w:val="00D6361C"/>
    <w:rsid w:val="00D63773"/>
    <w:rsid w:val="00D675CF"/>
    <w:rsid w:val="00D67FCB"/>
    <w:rsid w:val="00D70D02"/>
    <w:rsid w:val="00D71EBE"/>
    <w:rsid w:val="00D770C7"/>
    <w:rsid w:val="00D86318"/>
    <w:rsid w:val="00D86945"/>
    <w:rsid w:val="00D87FBD"/>
    <w:rsid w:val="00D90290"/>
    <w:rsid w:val="00D951F0"/>
    <w:rsid w:val="00D97B66"/>
    <w:rsid w:val="00DB5B50"/>
    <w:rsid w:val="00DC72D5"/>
    <w:rsid w:val="00DD152F"/>
    <w:rsid w:val="00DD3BDC"/>
    <w:rsid w:val="00DE09AF"/>
    <w:rsid w:val="00DE213F"/>
    <w:rsid w:val="00DE7DD4"/>
    <w:rsid w:val="00DF027C"/>
    <w:rsid w:val="00DF125B"/>
    <w:rsid w:val="00DF7488"/>
    <w:rsid w:val="00E00A32"/>
    <w:rsid w:val="00E013DB"/>
    <w:rsid w:val="00E14B61"/>
    <w:rsid w:val="00E22ACD"/>
    <w:rsid w:val="00E437AB"/>
    <w:rsid w:val="00E45281"/>
    <w:rsid w:val="00E53925"/>
    <w:rsid w:val="00E60CA2"/>
    <w:rsid w:val="00E620B0"/>
    <w:rsid w:val="00E73AC2"/>
    <w:rsid w:val="00E81B40"/>
    <w:rsid w:val="00E94F22"/>
    <w:rsid w:val="00E960EA"/>
    <w:rsid w:val="00EA1495"/>
    <w:rsid w:val="00EB4A04"/>
    <w:rsid w:val="00EB4DCE"/>
    <w:rsid w:val="00EB5035"/>
    <w:rsid w:val="00EC20F7"/>
    <w:rsid w:val="00ED407E"/>
    <w:rsid w:val="00EE0D97"/>
    <w:rsid w:val="00EF0623"/>
    <w:rsid w:val="00EF555B"/>
    <w:rsid w:val="00EF7321"/>
    <w:rsid w:val="00F01314"/>
    <w:rsid w:val="00F027BB"/>
    <w:rsid w:val="00F02862"/>
    <w:rsid w:val="00F05CDA"/>
    <w:rsid w:val="00F06738"/>
    <w:rsid w:val="00F102C2"/>
    <w:rsid w:val="00F1186E"/>
    <w:rsid w:val="00F11DCF"/>
    <w:rsid w:val="00F162EA"/>
    <w:rsid w:val="00F16ABE"/>
    <w:rsid w:val="00F23884"/>
    <w:rsid w:val="00F31246"/>
    <w:rsid w:val="00F32FE5"/>
    <w:rsid w:val="00F35D26"/>
    <w:rsid w:val="00F40E22"/>
    <w:rsid w:val="00F52D27"/>
    <w:rsid w:val="00F552E0"/>
    <w:rsid w:val="00F62D55"/>
    <w:rsid w:val="00F7113C"/>
    <w:rsid w:val="00F74715"/>
    <w:rsid w:val="00F757A9"/>
    <w:rsid w:val="00F83527"/>
    <w:rsid w:val="00F962C2"/>
    <w:rsid w:val="00F9709B"/>
    <w:rsid w:val="00FA44C6"/>
    <w:rsid w:val="00FB4A9A"/>
    <w:rsid w:val="00FB4FBA"/>
    <w:rsid w:val="00FC6707"/>
    <w:rsid w:val="00FC7085"/>
    <w:rsid w:val="00FD583F"/>
    <w:rsid w:val="00FD65C6"/>
    <w:rsid w:val="00FD7488"/>
    <w:rsid w:val="00FE5317"/>
    <w:rsid w:val="00FE77C7"/>
    <w:rsid w:val="00FF16B4"/>
    <w:rsid w:val="00FF2690"/>
    <w:rsid w:val="00FF3ADC"/>
    <w:rsid w:val="00FF7BEA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818D154"/>
  <w15:docId w15:val="{1C4BA590-09C9-40E5-AD45-54AA31A9E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9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unhideWhenUsed/>
    <w:qFormat/>
    <w:rsid w:val="003A54D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8F4E45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4E4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06D4"/>
    <w:rPr>
      <w:color w:val="3592CF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3421B0"/>
  </w:style>
  <w:style w:type="character" w:customStyle="1" w:styleId="Heading3Char">
    <w:name w:val="Heading 3 Char"/>
    <w:basedOn w:val="DefaultParagraphFont"/>
    <w:link w:val="Heading3"/>
    <w:uiPriority w:val="5"/>
    <w:rsid w:val="003A54D6"/>
    <w:rPr>
      <w:rFonts w:asciiTheme="majorHAnsi" w:eastAsiaTheme="majorEastAsia" w:hAnsiTheme="majorHAnsi" w:cstheme="majorBidi"/>
      <w:b/>
      <w:color w:val="012639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phen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EBC1EC83B24812B9AF04897A3D74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7A74CD-0BF0-4FCD-ACB9-423816D339E1}"/>
      </w:docPartPr>
      <w:docPartBody>
        <w:p w:rsidR="00FC64F4" w:rsidRDefault="00FC64F4">
          <w:pPr>
            <w:pStyle w:val="C5EBC1EC83B24812B9AF04897A3D749A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November 9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4F4"/>
    <w:rsid w:val="0065619D"/>
    <w:rsid w:val="00B23AD9"/>
    <w:rsid w:val="00F66800"/>
    <w:rsid w:val="00FC6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C5EBC1EC83B24812B9AF04897A3D749A">
    <w:name w:val="C5EBC1EC83B24812B9AF04897A3D749A"/>
  </w:style>
  <w:style w:type="paragraph" w:customStyle="1" w:styleId="60F8B6FA0AE54C05A05817C9D5A14560">
    <w:name w:val="60F8B6FA0AE54C05A05817C9D5A14560"/>
  </w:style>
  <w:style w:type="paragraph" w:customStyle="1" w:styleId="31D2A4C782A344C6B4C6D5158AB2EC92">
    <w:name w:val="31D2A4C782A344C6B4C6D5158AB2EC92"/>
  </w:style>
  <w:style w:type="paragraph" w:customStyle="1" w:styleId="0B51B56CE688496AAB28243C4E15DC29">
    <w:name w:val="0B51B56CE688496AAB28243C4E15DC29"/>
  </w:style>
  <w:style w:type="paragraph" w:customStyle="1" w:styleId="CE346D82E76E40978FF9310F5148BDCE">
    <w:name w:val="CE346D82E76E40978FF9310F5148BDCE"/>
  </w:style>
  <w:style w:type="paragraph" w:customStyle="1" w:styleId="F42CBEC855374128BCC43D2F77ECB635">
    <w:name w:val="F42CBEC855374128BCC43D2F77ECB635"/>
  </w:style>
  <w:style w:type="paragraph" w:customStyle="1" w:styleId="61F41AC605CD4065B7DE0EFF29BED532">
    <w:name w:val="61F41AC605CD4065B7DE0EFF29BED532"/>
  </w:style>
  <w:style w:type="paragraph" w:customStyle="1" w:styleId="8BC266B5C5324DE797F7A93B215C707D">
    <w:name w:val="8BC266B5C5324DE797F7A93B215C70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DF67CFDE8C5D45B894E976AF8D9EC1" ma:contentTypeVersion="9" ma:contentTypeDescription="Create a new document." ma:contentTypeScope="" ma:versionID="947b9fa46366b5b9a6f787d004ee45c1">
  <xsd:schema xmlns:xsd="http://www.w3.org/2001/XMLSchema" xmlns:xs="http://www.w3.org/2001/XMLSchema" xmlns:p="http://schemas.microsoft.com/office/2006/metadata/properties" xmlns:ns3="a9c8593a-8adc-4031-8aee-2c7f39875d64" targetNamespace="http://schemas.microsoft.com/office/2006/metadata/properties" ma:root="true" ma:fieldsID="3884938bc18393dfaf085f46bca879e1" ns3:_="">
    <xsd:import namespace="a9c8593a-8adc-4031-8aee-2c7f39875d6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c8593a-8adc-4031-8aee-2c7f39875d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sel</b:Tag>
    <b:SourceType>InternetSite</b:SourceType>
    <b:Guid>{26CECF01-6660-4A52-B730-0A8C9F88F691}</b:Guid>
    <b:Title>selftaught.blog</b:Title>
    <b:URL>https://selftaught.blog/300-pages-interviews-john-carmack/#more-170</b:URL>
    <b:Author>
      <b:Author>
        <b:NameList>
          <b:Person>
            <b:Last>Althoff</b:Last>
            <b:First>Cory</b:First>
          </b:Person>
        </b:NameList>
      </b:Author>
    </b:Author>
    <b:RefOrder>2</b:RefOrder>
  </b:Source>
  <b:Source>
    <b:Tag>Kus03</b:Tag>
    <b:SourceType>BookSection</b:SourceType>
    <b:Guid>{7FB52457-765B-4728-860A-D29476599E25}</b:Guid>
    <b:Author>
      <b:Author>
        <b:NameList>
          <b:Person>
            <b:Last>Kushner</b:Last>
            <b:First>David</b:First>
          </b:Person>
        </b:NameList>
      </b:Author>
      <b:BookAuthor>
        <b:NameList>
          <b:Person>
            <b:Last>Kushner</b:Last>
            <b:First>David</b:First>
          </b:Person>
        </b:NameList>
      </b:BookAuthor>
    </b:Author>
    <b:Title>Masters of Doom</b:Title>
    <b:Year>2003</b:Year>
    <b:BookTitle>Masters of Doom</b:BookTitle>
    <b:Pages>352</b:Pages>
    <b:RefOrder>1</b:RefOrder>
  </b:Source>
  <b:Source>
    <b:Tag>Joh14</b:Tag>
    <b:SourceType>InternetSite</b:SourceType>
    <b:Guid>{3D7D4A2E-687F-4C0E-871E-3A8FF35E8677}</b:Guid>
    <b:Year>2014</b:Year>
    <b:Author>
      <b:Author>
        <b:NameList>
          <b:Person>
            <b:Last>Carmack</b:Last>
            <b:First>John</b:First>
          </b:Person>
        </b:NameList>
      </b:Author>
    </b:Author>
    <b:InternetSiteTitle>Twitter</b:InternetSiteTitle>
    <b:Month>Jan</b:Month>
    <b:Day>17</b:Day>
    <b:URL>https://twitter.com/id_aa_carmack/status/424280173437919232?lang=en</b:URL>
    <b:RefOrder>3</b:RefOrder>
  </b:Source>
  <b:Source>
    <b:Tag>Joh06</b:Tag>
    <b:SourceType>InternetSite</b:SourceType>
    <b:Guid>{932F403E-EBD4-400C-A81E-422C9C51FFD1}</b:Guid>
    <b:Author>
      <b:Author>
        <b:NameList>
          <b:Person>
            <b:Last>Romero</b:Last>
            <b:First>John</b:First>
          </b:Person>
        </b:NameList>
      </b:Author>
    </b:Author>
    <b:Year>2006</b:Year>
    <b:Month>May</b:Month>
    <b:Day>15</b:Day>
    <b:URL>http://legacy.3drealms.com/news/2006/05/the_apogee_legacy_19.html</b:URL>
    <b:RefOrder>17</b:RefOrder>
  </b:Source>
  <b:Source>
    <b:Tag>Dav02</b:Tag>
    <b:SourceType>InternetSite</b:SourceType>
    <b:Guid>{26732768-F822-4858-AF38-351CD24CAF5D}</b:Guid>
    <b:Author>
      <b:Author>
        <b:NameList>
          <b:Person>
            <b:Last>Spectrum</b:Last>
          </b:Person>
        </b:NameList>
      </b:Author>
    </b:Author>
    <b:Year>2002</b:Year>
    <b:Month>Aug</b:Month>
    <b:Day>1</b:Day>
    <b:URL>https://spectrum.ieee.org/consumer-electronics/gaming/the-video-game-software-wizardry-of-id</b:URL>
    <b:RefOrder>4</b:RefOrder>
  </b:Source>
  <b:Source>
    <b:Tag>Nex97</b:Tag>
    <b:SourceType>InternetSite</b:SourceType>
    <b:Guid>{1817B8A4-D44D-42AD-AACC-BB9C87CC554F}</b:Guid>
    <b:Author>
      <b:Author>
        <b:NameList>
          <b:Person>
            <b:Last>Romero</b:Last>
            <b:First>John</b:First>
          </b:Person>
        </b:NameList>
      </b:Author>
    </b:Author>
    <b:Year>1997</b:Year>
    <b:Month>July</b:Month>
    <b:Day>30</b:Day>
    <b:URL>https://archive.org/stream/NextGeneration30Jun1997/Next_Generation_30_Jun_1997#page/n11/mode/1up</b:URL>
    <b:RefOrder>5</b:RefOrder>
  </b:Source>
  <b:Source>
    <b:Tag>Lod20</b:Tag>
    <b:SourceType>InternetSite</b:SourceType>
    <b:Guid>{221B6DFD-0597-4A47-BA44-A2D83533862F}</b:Guid>
    <b:Author>
      <b:Author>
        <b:NameList>
          <b:Person>
            <b:Last>Vandevenne</b:Last>
            <b:First>Lode</b:First>
          </b:Person>
        </b:NameList>
      </b:Author>
    </b:Author>
    <b:Year>2020</b:Year>
    <b:Month>Jan</b:Month>
    <b:Day>1</b:Day>
    <b:URL>https://lodev.org/cgtutor/raycasting.html</b:URL>
    <b:RefOrder>6</b:RefOrder>
  </b:Source>
  <b:Source>
    <b:Tag>Col19</b:Tag>
    <b:SourceType>InternetSite</b:SourceType>
    <b:Guid>{54EF32C4-4D47-49A3-9971-9161489E5ED7}</b:Guid>
    <b:Author>
      <b:Author>
        <b:NameList>
          <b:Person>
            <b:Last>Campbell</b:Last>
            <b:First>Colin</b:First>
          </b:Person>
        </b:NameList>
      </b:Author>
    </b:Author>
    <b:Year>2019</b:Year>
    <b:Month>December</b:Month>
    <b:Day>24</b:Day>
    <b:URL>https://www.polygon.com/features/2019/12/24/21029936/castle-wolfenstein-silas-warner</b:URL>
    <b:RefOrder>7</b:RefOrder>
  </b:Source>
  <b:Source>
    <b:Tag>Age14</b:Tag>
    <b:SourceType>InternetSite</b:SourceType>
    <b:Guid>{FCD3D943-AD0F-4DA7-974A-92225E5D7043}</b:Guid>
    <b:Author>
      <b:Author>
        <b:NameList>
          <b:Person>
            <b:Last>1up</b:Last>
          </b:Person>
        </b:NameList>
      </b:Author>
    </b:Author>
    <b:Year>2016</b:Year>
    <b:Month>March</b:Month>
    <b:Day>16</b:Day>
    <b:URL>https://archive.vn/20160316223733/http://www.1up.com/do/feature?pager.offset=8&amp;cId=3139081</b:URL>
    <b:RefOrder>8</b:RefOrder>
  </b:Source>
  <b:Source>
    <b:Tag>Dan16</b:Tag>
    <b:SourceType>InternetSite</b:SourceType>
    <b:Guid>{548D6FAD-662F-478F-B860-535367725919}</b:Guid>
    <b:Author>
      <b:Author>
        <b:NameList>
          <b:Person>
            <b:Last>Grilliopoulos</b:Last>
            <b:First>Dan</b:First>
          </b:Person>
        </b:NameList>
      </b:Author>
    </b:Author>
    <b:Year>2016</b:Year>
    <b:Month>April</b:Month>
    <b:Day>8</b:Day>
    <b:URL>https://www.pcgamesn.com/making-doom-ids-shooter-masterpiece</b:URL>
    <b:RefOrder>9</b:RefOrder>
  </b:Source>
  <b:Source>
    <b:Tag>Ale13</b:Tag>
    <b:SourceType>InternetSite</b:SourceType>
    <b:Guid>{618B4E3F-87E3-46BE-896C-EA63F9CAF63F}</b:Guid>
    <b:Author>
      <b:Author>
        <b:NameList>
          <b:Person>
            <b:Last>Wilhelm</b:Last>
            <b:First>Alex</b:First>
          </b:Person>
        </b:NameList>
      </b:Author>
    </b:Author>
    <b:Year>2013</b:Year>
    <b:Month>November</b:Month>
    <b:Day>22</b:Day>
    <b:URL>https://techcrunch.com/2013/11/22/dooms-john-carmack-leaves-id-software-to-focus-on-the-oculus-virtual-reality-headset/?guccounter=1&amp;guce_referrer=aHR0cHM6Ly93d3cuZ29vZ2xlLmNvbS8&amp;guce_referrer_sig=AQAAADH0_9uGZb4d4Iut5wmcykqn5rr0UyMSJxGYC0xCOUp-35eX72EoLn</b:URL>
    <b:RefOrder>11</b:RefOrder>
  </b:Source>
  <b:Source>
    <b:Tag>Ben18</b:Tag>
    <b:SourceType>InternetSite</b:SourceType>
    <b:Guid>{BFB9E47F-6D42-4A69-AFF4-0BD111CB0D0B}</b:Guid>
    <b:Author>
      <b:Author>
        <b:NameList>
          <b:Person>
            <b:Last>Gilbert</b:Last>
            <b:First>Ben</b:First>
          </b:Person>
        </b:NameList>
      </b:Author>
    </b:Author>
    <b:Year>2018</b:Year>
    <b:Month>December</b:Month>
    <b:Day>12</b:Day>
    <b:URL>https://www.businessinsider.com/facebook-zenimax-oculus-vr-lawsuit-explained-2017-2?r=US&amp;IR=T</b:URL>
    <b:RefOrder>12</b:RefOrder>
  </b:Source>
  <b:Source>
    <b:Tag>Mat13</b:Tag>
    <b:SourceType>InternetSite</b:SourceType>
    <b:Guid>{018903CB-07FD-4684-8FA5-0CFB8FB11689}</b:Guid>
    <b:Author>
      <b:Author>
        <b:NameList>
          <b:Person>
            <b:Last>Helgeson</b:Last>
            <b:First>Matt</b:First>
          </b:Person>
        </b:NameList>
      </b:Author>
    </b:Author>
    <b:Year>2013</b:Year>
    <b:Month>July</b:Month>
    <b:Day>5</b:Day>
    <b:URL>https://www.gameinformer.com/b/features/archive/2013/07/05/the-man-who-won-john-carmack-39-s-ferrari.aspx</b:URL>
    <b:RefOrder>10</b:RefOrder>
  </b:Source>
  <b:Source>
    <b:Tag>Pat09</b:Tag>
    <b:SourceType>InternetSite</b:SourceType>
    <b:Guid>{919EA05E-7AE8-4FC8-99D5-F4766A8385E7}</b:Guid>
    <b:Author>
      <b:Author>
        <b:NameList>
          <b:Person>
            <b:Last>Michels</b:Last>
            <b:First>Patrick</b:First>
          </b:Person>
        </b:NameList>
      </b:Author>
    </b:Author>
    <b:Year>2009</b:Year>
    <b:Month>September</b:Month>
    <b:Day>14</b:Day>
    <b:URL>blogs.dallasobserver.com/unfairpark/2009/09/a_three-minute_hover_over_cadd.php</b:URL>
    <b:RefOrder>13</b:RefOrder>
  </b:Source>
  <b:Source>
    <b:Tag>Joh17</b:Tag>
    <b:SourceType>InternetSite</b:SourceType>
    <b:Guid>{C5794CD6-B4EF-42FA-B6F5-CF45CF0D8619}</b:Guid>
    <b:Author>
      <b:Author>
        <b:NameList>
          <b:Person>
            <b:Last>Carmack</b:Last>
            <b:First>John</b:First>
          </b:Person>
        </b:NameList>
      </b:Author>
    </b:Author>
    <b:Year>2017</b:Year>
    <b:Month>May</b:Month>
    <b:Day>30</b:Day>
    <b:URL>https://www.youtube.com/watch?v=lHLpKzUxjGk</b:URL>
    <b:RefOrder>14</b:RefOrder>
  </b:Source>
  <b:Source>
    <b:Tag>Chr13</b:Tag>
    <b:SourceType>InternetSite</b:SourceType>
    <b:Guid>{7101DC69-BDED-4979-B1B2-01319A20C61E}</b:Guid>
    <b:Author>
      <b:Author>
        <b:NameList>
          <b:Person>
            <b:Last>Kohler</b:Last>
            <b:First>Chris</b:First>
          </b:Person>
        </b:NameList>
      </b:Author>
    </b:Author>
    <b:Year>2013</b:Year>
    <b:Month>10</b:Month>
    <b:Day>13</b:Day>
    <b:URL>https://www.wired.com/2013/12/john-carmack-doom/</b:URL>
    <b:RefOrder>15</b:RefOrder>
  </b:Source>
  <b:Source>
    <b:Tag>Ric19</b:Tag>
    <b:SourceType>InternetSite</b:SourceType>
    <b:Guid>{461C527A-FAB8-4D0A-8D41-49D9F9DE1A1A}</b:Guid>
    <b:Author>
      <b:Author>
        <b:NameList>
          <b:Person>
            <b:Last>Lawler</b:Last>
            <b:First>Richard</b:First>
          </b:Person>
        </b:NameList>
      </b:Author>
    </b:Author>
    <b:Year>2019</b:Year>
    <b:Month>November</b:Month>
    <b:Day>13</b:Day>
    <b:URL>https://en.wikipedia.org/wiki/John_Carmack#cite_note-consultant-3</b:URL>
    <b:RefOrder>16</b:RefOrder>
  </b:Source>
</b:Sources>
</file>

<file path=customXml/itemProps1.xml><?xml version="1.0" encoding="utf-8"?>
<ds:datastoreItem xmlns:ds="http://schemas.openxmlformats.org/officeDocument/2006/customXml" ds:itemID="{D276218D-4D55-46B9-BC2E-E625FDEB176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60E729E-A9C1-4B6E-B5C7-03BFC42CC2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c8593a-8adc-4031-8aee-2c7f39875d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1FBC75A-100F-44F4-85A1-002ED7ABFCA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55DE419-C86D-457B-9D19-09728B227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1377</TotalTime>
  <Pages>7</Pages>
  <Words>1889</Words>
  <Characters>10769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Stephen</dc:creator>
  <cp:keywords/>
  <cp:lastModifiedBy>Stephen Rowe</cp:lastModifiedBy>
  <cp:revision>373</cp:revision>
  <cp:lastPrinted>2006-08-01T17:47:00Z</cp:lastPrinted>
  <dcterms:created xsi:type="dcterms:W3CDTF">2020-11-09T13:24:00Z</dcterms:created>
  <dcterms:modified xsi:type="dcterms:W3CDTF">2020-11-14T14:53:00Z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0x01010004DF67CFDE8C5D45B894E976AF8D9EC1</vt:lpwstr>
  </property>
</Properties>
</file>